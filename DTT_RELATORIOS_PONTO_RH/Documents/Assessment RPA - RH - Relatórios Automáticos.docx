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5CA7B" w14:textId="77777777" w:rsidR="00C02BC1" w:rsidRPr="00591A2D" w:rsidRDefault="00C02BC1" w:rsidP="009C6C0C">
      <w:pPr>
        <w:pStyle w:val="Heading1"/>
        <w:rPr>
          <w:rFonts w:ascii="Verdana" w:hAnsi="Verdana"/>
          <w:color w:val="auto"/>
          <w:sz w:val="20"/>
          <w:szCs w:val="20"/>
        </w:rPr>
      </w:pPr>
    </w:p>
    <w:p w14:paraId="444F204F" w14:textId="7EFA252C" w:rsidR="00A655D8" w:rsidRPr="00591A2D" w:rsidRDefault="00A655D8" w:rsidP="009C6C0C">
      <w:pPr>
        <w:pStyle w:val="Heading1"/>
        <w:rPr>
          <w:rFonts w:ascii="Verdana" w:hAnsi="Verdana"/>
          <w:color w:val="auto"/>
          <w:sz w:val="20"/>
          <w:szCs w:val="20"/>
        </w:rPr>
      </w:pPr>
      <w:r w:rsidRPr="00591A2D">
        <w:rPr>
          <w:rFonts w:ascii="Verdana" w:hAnsi="Verdana"/>
          <w:color w:val="auto"/>
          <w:sz w:val="20"/>
          <w:szCs w:val="20"/>
        </w:rPr>
        <w:t xml:space="preserve">Projeto: </w:t>
      </w:r>
      <w:r w:rsidR="002A75E5" w:rsidRPr="00591A2D">
        <w:rPr>
          <w:rFonts w:ascii="Verdana" w:hAnsi="Verdana"/>
          <w:color w:val="auto"/>
          <w:sz w:val="20"/>
          <w:szCs w:val="20"/>
        </w:rPr>
        <w:t xml:space="preserve">RPA </w:t>
      </w:r>
      <w:r w:rsidR="00066FD3">
        <w:rPr>
          <w:rFonts w:ascii="Verdana" w:hAnsi="Verdana"/>
          <w:color w:val="auto"/>
          <w:sz w:val="20"/>
          <w:szCs w:val="20"/>
        </w:rPr>
        <w:t>Geração automática dos relatórios do RH</w:t>
      </w:r>
    </w:p>
    <w:p w14:paraId="2A9742C1" w14:textId="7CF59C67" w:rsidR="00A655D8" w:rsidRPr="00591A2D" w:rsidRDefault="001C3C7C" w:rsidP="00265252">
      <w:pPr>
        <w:rPr>
          <w:rFonts w:ascii="Verdana" w:hAnsi="Verdana"/>
          <w:szCs w:val="20"/>
          <w:lang w:val="en-US"/>
        </w:rPr>
      </w:pPr>
      <w:proofErr w:type="spellStart"/>
      <w:r w:rsidRPr="00591A2D">
        <w:rPr>
          <w:rFonts w:ascii="Verdana" w:hAnsi="Verdana"/>
          <w:szCs w:val="20"/>
          <w:lang w:val="en-US"/>
        </w:rPr>
        <w:t>Cliente</w:t>
      </w:r>
      <w:proofErr w:type="spellEnd"/>
      <w:r w:rsidRPr="00591A2D">
        <w:rPr>
          <w:rFonts w:ascii="Verdana" w:hAnsi="Verdana"/>
          <w:szCs w:val="20"/>
          <w:lang w:val="en-US"/>
        </w:rPr>
        <w:t xml:space="preserve">: </w:t>
      </w:r>
      <w:r w:rsidR="00F15BB1" w:rsidRPr="00591A2D">
        <w:rPr>
          <w:rFonts w:ascii="Verdana" w:hAnsi="Verdana"/>
          <w:szCs w:val="20"/>
          <w:lang w:val="en-US"/>
        </w:rPr>
        <w:t>Deloitte</w:t>
      </w:r>
      <w:r w:rsidR="000B1752" w:rsidRPr="00591A2D">
        <w:rPr>
          <w:rFonts w:ascii="Verdana" w:hAnsi="Verdana"/>
          <w:szCs w:val="20"/>
          <w:lang w:val="en-US"/>
        </w:rPr>
        <w:t xml:space="preserve"> RH</w:t>
      </w:r>
      <w:r w:rsidRPr="00591A2D">
        <w:rPr>
          <w:rFonts w:ascii="Verdana" w:hAnsi="Verdana"/>
          <w:szCs w:val="20"/>
          <w:lang w:val="en-US"/>
        </w:rPr>
        <w:br/>
        <w:t xml:space="preserve">Product Owner: </w:t>
      </w:r>
      <w:r w:rsidR="00A14AEE" w:rsidRPr="00591A2D">
        <w:rPr>
          <w:rFonts w:ascii="Verdana" w:hAnsi="Verdana"/>
          <w:szCs w:val="20"/>
          <w:lang w:val="en-US"/>
        </w:rPr>
        <w:t>Thiago Pastorello</w:t>
      </w:r>
    </w:p>
    <w:p w14:paraId="07E8A79B" w14:textId="77777777" w:rsidR="008F3CAA" w:rsidRPr="00591A2D" w:rsidRDefault="008F3CAA" w:rsidP="00265252">
      <w:pPr>
        <w:rPr>
          <w:rFonts w:ascii="Verdana" w:hAnsi="Verdana"/>
          <w:szCs w:val="20"/>
          <w:lang w:val="en-US"/>
        </w:rPr>
      </w:pPr>
    </w:p>
    <w:p w14:paraId="03728F59" w14:textId="77777777" w:rsidR="009C6C0C" w:rsidRPr="00591A2D" w:rsidRDefault="00C00FBC" w:rsidP="009C6C0C">
      <w:pPr>
        <w:pStyle w:val="Heading1"/>
        <w:rPr>
          <w:rFonts w:ascii="Verdana" w:hAnsi="Verdana"/>
          <w:color w:val="auto"/>
          <w:sz w:val="20"/>
          <w:szCs w:val="20"/>
        </w:rPr>
      </w:pPr>
      <w:r w:rsidRPr="00591A2D">
        <w:rPr>
          <w:rFonts w:ascii="Verdana" w:hAnsi="Verdana"/>
          <w:color w:val="auto"/>
          <w:sz w:val="20"/>
          <w:szCs w:val="20"/>
        </w:rPr>
        <w:t>Resumo</w:t>
      </w:r>
    </w:p>
    <w:p w14:paraId="49E9C977" w14:textId="3CF68699" w:rsidR="00A45D65" w:rsidRPr="00591A2D" w:rsidRDefault="000B1752" w:rsidP="00A45D65">
      <w:pPr>
        <w:jc w:val="both"/>
        <w:rPr>
          <w:rFonts w:ascii="Verdana" w:hAnsi="Verdana"/>
          <w:szCs w:val="20"/>
        </w:rPr>
      </w:pPr>
      <w:r w:rsidRPr="00591A2D">
        <w:rPr>
          <w:rFonts w:ascii="Verdana" w:hAnsi="Verdana"/>
          <w:szCs w:val="20"/>
        </w:rPr>
        <w:t>Automatizar a Extração, ajuste e envio dos relatórios para análise do RH.</w:t>
      </w:r>
    </w:p>
    <w:p w14:paraId="28E2C5FB" w14:textId="77777777" w:rsidR="00C06FD6" w:rsidRPr="00591A2D" w:rsidRDefault="00C06FD6" w:rsidP="009C6C0C">
      <w:pPr>
        <w:rPr>
          <w:rFonts w:ascii="Verdana" w:hAnsi="Verdana"/>
          <w:szCs w:val="20"/>
        </w:rPr>
      </w:pPr>
    </w:p>
    <w:p w14:paraId="75F014DF" w14:textId="399E3043" w:rsidR="00BA49AB" w:rsidRPr="00591A2D" w:rsidRDefault="00BA49AB" w:rsidP="00EF499C">
      <w:pPr>
        <w:pStyle w:val="Heading1"/>
        <w:rPr>
          <w:rFonts w:ascii="Verdana" w:hAnsi="Verdana"/>
          <w:szCs w:val="20"/>
        </w:rPr>
      </w:pPr>
      <w:r w:rsidRPr="00591A2D">
        <w:rPr>
          <w:rFonts w:ascii="Verdana" w:hAnsi="Verdana"/>
          <w:color w:val="auto"/>
          <w:sz w:val="20"/>
          <w:szCs w:val="20"/>
        </w:rPr>
        <w:t>Escopo do Trabalho</w:t>
      </w:r>
    </w:p>
    <w:p w14:paraId="4DA894F3" w14:textId="019F5688" w:rsidR="003B107D" w:rsidRDefault="003B107D" w:rsidP="003B107D">
      <w:pPr>
        <w:rPr>
          <w:rFonts w:ascii="Verdana" w:hAnsi="Verdana"/>
          <w:szCs w:val="20"/>
        </w:rPr>
      </w:pPr>
      <w:r w:rsidRPr="00591A2D">
        <w:rPr>
          <w:rFonts w:ascii="Verdana" w:hAnsi="Verdana"/>
          <w:szCs w:val="20"/>
        </w:rPr>
        <w:t xml:space="preserve">Extração e ajuste de Relatório de Horas Extras </w:t>
      </w:r>
    </w:p>
    <w:p w14:paraId="58C7470B" w14:textId="6FFD4E35" w:rsidR="003B107D" w:rsidRDefault="003B107D" w:rsidP="003B107D">
      <w:pPr>
        <w:rPr>
          <w:rFonts w:ascii="Verdana" w:hAnsi="Verdana"/>
          <w:szCs w:val="20"/>
        </w:rPr>
      </w:pPr>
    </w:p>
    <w:p w14:paraId="2BB6B631" w14:textId="77777777" w:rsidR="003B107D" w:rsidRPr="00591A2D" w:rsidRDefault="003B107D" w:rsidP="003B107D">
      <w:pPr>
        <w:rPr>
          <w:rFonts w:ascii="Verdana" w:hAnsi="Verdana"/>
          <w:szCs w:val="20"/>
        </w:rPr>
      </w:pPr>
      <w:r w:rsidRPr="00591A2D">
        <w:rPr>
          <w:rFonts w:ascii="Verdana" w:hAnsi="Verdana"/>
          <w:szCs w:val="20"/>
        </w:rPr>
        <w:t xml:space="preserve">Extração e ajuste de Relatório de </w:t>
      </w:r>
      <w:r>
        <w:rPr>
          <w:rFonts w:ascii="Verdana" w:hAnsi="Verdana"/>
          <w:szCs w:val="20"/>
        </w:rPr>
        <w:t>Ocorrências no Ponto</w:t>
      </w:r>
    </w:p>
    <w:p w14:paraId="0C791996" w14:textId="77777777" w:rsidR="003B107D" w:rsidRDefault="003B107D" w:rsidP="00BA49AB">
      <w:pPr>
        <w:rPr>
          <w:rFonts w:ascii="Verdana" w:hAnsi="Verdana"/>
          <w:szCs w:val="20"/>
        </w:rPr>
      </w:pPr>
    </w:p>
    <w:p w14:paraId="7D8BD935" w14:textId="76D9615D" w:rsidR="00F562CA" w:rsidRPr="00591A2D" w:rsidRDefault="00F562CA" w:rsidP="00BA49AB">
      <w:pPr>
        <w:rPr>
          <w:rFonts w:ascii="Verdana" w:hAnsi="Verdana"/>
          <w:szCs w:val="20"/>
        </w:rPr>
      </w:pPr>
      <w:r w:rsidRPr="00591A2D">
        <w:rPr>
          <w:rFonts w:ascii="Verdana" w:hAnsi="Verdana"/>
          <w:szCs w:val="20"/>
        </w:rPr>
        <w:t>Extração e ajuste de Relatório de Horas Extras Excedentes</w:t>
      </w:r>
    </w:p>
    <w:p w14:paraId="0E9E86F3" w14:textId="7FDB0F61" w:rsidR="00F562CA" w:rsidRPr="00591A2D" w:rsidRDefault="00F562CA" w:rsidP="00BA49AB">
      <w:pPr>
        <w:rPr>
          <w:rFonts w:ascii="Verdana" w:hAnsi="Verdana"/>
          <w:szCs w:val="20"/>
        </w:rPr>
      </w:pPr>
    </w:p>
    <w:p w14:paraId="2A998FE4" w14:textId="21E10B4A" w:rsidR="00F562CA" w:rsidRPr="00591A2D" w:rsidRDefault="00F562CA" w:rsidP="00BA49AB">
      <w:pPr>
        <w:rPr>
          <w:rFonts w:ascii="Verdana" w:hAnsi="Verdana"/>
          <w:szCs w:val="20"/>
        </w:rPr>
      </w:pPr>
      <w:r w:rsidRPr="00591A2D">
        <w:rPr>
          <w:rFonts w:ascii="Verdana" w:hAnsi="Verdana"/>
          <w:szCs w:val="20"/>
        </w:rPr>
        <w:t xml:space="preserve">Extração e ajuste de Relatório de Irregularidade </w:t>
      </w:r>
      <w:r w:rsidR="000B1752" w:rsidRPr="00591A2D">
        <w:rPr>
          <w:rFonts w:ascii="Verdana" w:hAnsi="Verdana"/>
          <w:szCs w:val="20"/>
        </w:rPr>
        <w:t>Inter jornada</w:t>
      </w:r>
    </w:p>
    <w:p w14:paraId="5A2B4871" w14:textId="4986F922" w:rsidR="00F562CA" w:rsidRPr="00591A2D" w:rsidRDefault="00F562CA" w:rsidP="00BA49AB">
      <w:pPr>
        <w:rPr>
          <w:rFonts w:ascii="Verdana" w:hAnsi="Verdana"/>
          <w:szCs w:val="20"/>
        </w:rPr>
      </w:pPr>
    </w:p>
    <w:p w14:paraId="7295F4F7" w14:textId="77777777" w:rsidR="009C6C0C" w:rsidRPr="00591A2D" w:rsidRDefault="009C6C0C" w:rsidP="009C6C0C">
      <w:pPr>
        <w:pStyle w:val="Heading1"/>
        <w:rPr>
          <w:rFonts w:ascii="Verdana" w:hAnsi="Verdana"/>
          <w:color w:val="auto"/>
          <w:sz w:val="20"/>
          <w:szCs w:val="20"/>
        </w:rPr>
      </w:pPr>
      <w:r w:rsidRPr="00591A2D">
        <w:rPr>
          <w:rFonts w:ascii="Verdana" w:hAnsi="Verdana"/>
          <w:color w:val="auto"/>
          <w:sz w:val="20"/>
          <w:szCs w:val="20"/>
        </w:rPr>
        <w:t>Cronograma de Entregas do Projeto e Critérios de Aceitação</w:t>
      </w:r>
    </w:p>
    <w:p w14:paraId="7DE38C5B" w14:textId="77777777" w:rsidR="009C6C0C" w:rsidRPr="00591A2D" w:rsidRDefault="009C6C0C" w:rsidP="009C6C0C">
      <w:pPr>
        <w:rPr>
          <w:rFonts w:ascii="Verdana" w:hAnsi="Verdana" w:cs="Arial"/>
          <w:iCs/>
          <w:szCs w:val="20"/>
        </w:rPr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0"/>
        <w:gridCol w:w="2754"/>
        <w:gridCol w:w="933"/>
        <w:gridCol w:w="992"/>
        <w:gridCol w:w="1695"/>
      </w:tblGrid>
      <w:tr w:rsidR="0082380D" w:rsidRPr="00591A2D" w14:paraId="46E6716A" w14:textId="77777777" w:rsidTr="004C7EBF">
        <w:trPr>
          <w:trHeight w:val="432"/>
        </w:trPr>
        <w:tc>
          <w:tcPr>
            <w:tcW w:w="2120" w:type="dxa"/>
            <w:shd w:val="clear" w:color="auto" w:fill="000000" w:themeFill="text1"/>
            <w:vAlign w:val="center"/>
          </w:tcPr>
          <w:p w14:paraId="1D8C7D2A" w14:textId="77777777" w:rsidR="0071537A" w:rsidRPr="00591A2D" w:rsidRDefault="0071537A" w:rsidP="004C7EBF">
            <w:pPr>
              <w:rPr>
                <w:rFonts w:ascii="Verdana" w:hAnsi="Verdana"/>
                <w:b/>
                <w:sz w:val="16"/>
              </w:rPr>
            </w:pPr>
            <w:r w:rsidRPr="00591A2D">
              <w:rPr>
                <w:rFonts w:ascii="Verdana" w:hAnsi="Verdana"/>
                <w:b/>
                <w:sz w:val="16"/>
              </w:rPr>
              <w:t>Entrega</w:t>
            </w:r>
          </w:p>
        </w:tc>
        <w:tc>
          <w:tcPr>
            <w:tcW w:w="2754" w:type="dxa"/>
            <w:shd w:val="clear" w:color="auto" w:fill="000000" w:themeFill="text1"/>
            <w:vAlign w:val="center"/>
          </w:tcPr>
          <w:p w14:paraId="31AA82B5" w14:textId="77777777" w:rsidR="0071537A" w:rsidRPr="00591A2D" w:rsidRDefault="0071537A" w:rsidP="004C7EBF">
            <w:pPr>
              <w:rPr>
                <w:rFonts w:ascii="Verdana" w:hAnsi="Verdana"/>
                <w:b/>
                <w:sz w:val="16"/>
              </w:rPr>
            </w:pPr>
            <w:r w:rsidRPr="00591A2D">
              <w:rPr>
                <w:rFonts w:ascii="Verdana" w:hAnsi="Verdana"/>
                <w:b/>
                <w:sz w:val="16"/>
              </w:rPr>
              <w:t>Critérios de aceitação</w:t>
            </w:r>
          </w:p>
        </w:tc>
        <w:tc>
          <w:tcPr>
            <w:tcW w:w="933" w:type="dxa"/>
            <w:shd w:val="clear" w:color="auto" w:fill="000000" w:themeFill="text1"/>
          </w:tcPr>
          <w:p w14:paraId="75653A69" w14:textId="77777777" w:rsidR="0071537A" w:rsidRPr="00591A2D" w:rsidRDefault="0071537A" w:rsidP="004C7EBF">
            <w:pPr>
              <w:rPr>
                <w:rFonts w:ascii="Verdana" w:hAnsi="Verdana"/>
                <w:b/>
                <w:sz w:val="16"/>
              </w:rPr>
            </w:pPr>
            <w:r w:rsidRPr="00591A2D">
              <w:rPr>
                <w:rFonts w:ascii="Verdana" w:hAnsi="Verdana"/>
                <w:b/>
                <w:sz w:val="16"/>
              </w:rPr>
              <w:t>Prazo</w:t>
            </w:r>
          </w:p>
          <w:p w14:paraId="477EB41F" w14:textId="77777777" w:rsidR="0071537A" w:rsidRPr="00591A2D" w:rsidRDefault="0071537A" w:rsidP="004C7EBF">
            <w:pPr>
              <w:rPr>
                <w:rFonts w:ascii="Verdana" w:hAnsi="Verdana"/>
                <w:b/>
                <w:sz w:val="16"/>
              </w:rPr>
            </w:pPr>
            <w:r w:rsidRPr="00591A2D">
              <w:rPr>
                <w:rFonts w:ascii="Verdana" w:hAnsi="Verdana"/>
                <w:b/>
                <w:sz w:val="16"/>
              </w:rPr>
              <w:t>Horas</w:t>
            </w:r>
          </w:p>
        </w:tc>
        <w:tc>
          <w:tcPr>
            <w:tcW w:w="992" w:type="dxa"/>
            <w:shd w:val="clear" w:color="auto" w:fill="000000" w:themeFill="text1"/>
            <w:vAlign w:val="center"/>
          </w:tcPr>
          <w:p w14:paraId="62D0EB57" w14:textId="77777777" w:rsidR="0071537A" w:rsidRPr="00591A2D" w:rsidRDefault="0071537A" w:rsidP="004C7EBF">
            <w:pPr>
              <w:rPr>
                <w:rFonts w:ascii="Verdana" w:hAnsi="Verdana"/>
                <w:b/>
                <w:sz w:val="16"/>
              </w:rPr>
            </w:pPr>
            <w:r w:rsidRPr="00591A2D">
              <w:rPr>
                <w:rFonts w:ascii="Verdana" w:hAnsi="Verdana"/>
                <w:b/>
                <w:sz w:val="16"/>
              </w:rPr>
              <w:t>Prazo</w:t>
            </w:r>
          </w:p>
          <w:p w14:paraId="03E15FE5" w14:textId="77777777" w:rsidR="0071537A" w:rsidRPr="00591A2D" w:rsidRDefault="0071537A" w:rsidP="004C7EBF">
            <w:pPr>
              <w:rPr>
                <w:rFonts w:ascii="Verdana" w:hAnsi="Verdana"/>
                <w:b/>
                <w:sz w:val="16"/>
              </w:rPr>
            </w:pPr>
            <w:r w:rsidRPr="00591A2D">
              <w:rPr>
                <w:rFonts w:ascii="Verdana" w:hAnsi="Verdana"/>
                <w:b/>
                <w:sz w:val="16"/>
              </w:rPr>
              <w:t xml:space="preserve">Dias </w:t>
            </w:r>
            <w:r w:rsidR="004B586C" w:rsidRPr="00591A2D">
              <w:rPr>
                <w:rFonts w:ascii="Verdana" w:hAnsi="Verdana"/>
                <w:b/>
                <w:sz w:val="16"/>
              </w:rPr>
              <w:t>Ú</w:t>
            </w:r>
            <w:r w:rsidRPr="00591A2D">
              <w:rPr>
                <w:rFonts w:ascii="Verdana" w:hAnsi="Verdana"/>
                <w:b/>
                <w:sz w:val="16"/>
              </w:rPr>
              <w:t>teis</w:t>
            </w:r>
          </w:p>
        </w:tc>
        <w:tc>
          <w:tcPr>
            <w:tcW w:w="1695" w:type="dxa"/>
            <w:shd w:val="clear" w:color="auto" w:fill="000000" w:themeFill="text1"/>
          </w:tcPr>
          <w:p w14:paraId="78288E42" w14:textId="77777777" w:rsidR="0071537A" w:rsidRPr="00591A2D" w:rsidRDefault="0071537A" w:rsidP="004C7EBF">
            <w:pPr>
              <w:rPr>
                <w:rFonts w:ascii="Verdana" w:hAnsi="Verdana"/>
                <w:b/>
                <w:sz w:val="16"/>
              </w:rPr>
            </w:pPr>
            <w:r w:rsidRPr="00591A2D">
              <w:rPr>
                <w:rFonts w:ascii="Verdana" w:hAnsi="Verdana"/>
                <w:b/>
                <w:sz w:val="16"/>
              </w:rPr>
              <w:br/>
              <w:t>Custo previsto</w:t>
            </w:r>
          </w:p>
        </w:tc>
      </w:tr>
      <w:tr w:rsidR="0082380D" w:rsidRPr="00591A2D" w14:paraId="4DD10A7B" w14:textId="77777777" w:rsidTr="0051796B">
        <w:tc>
          <w:tcPr>
            <w:tcW w:w="2120" w:type="dxa"/>
          </w:tcPr>
          <w:p w14:paraId="1199B7AB" w14:textId="77777777" w:rsidR="0071537A" w:rsidRPr="00591A2D" w:rsidRDefault="0071537A" w:rsidP="004C7EBF">
            <w:pPr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Especificação Funcional</w:t>
            </w:r>
          </w:p>
        </w:tc>
        <w:tc>
          <w:tcPr>
            <w:tcW w:w="2754" w:type="dxa"/>
          </w:tcPr>
          <w:p w14:paraId="5127CB86" w14:textId="77777777" w:rsidR="0071537A" w:rsidRPr="00591A2D" w:rsidRDefault="0071537A" w:rsidP="004C7EBF">
            <w:pPr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Especificação funcional corresponde com as características e funções especificadas.</w:t>
            </w:r>
          </w:p>
        </w:tc>
        <w:tc>
          <w:tcPr>
            <w:tcW w:w="933" w:type="dxa"/>
            <w:vAlign w:val="center"/>
          </w:tcPr>
          <w:p w14:paraId="7EB7BA8D" w14:textId="2E9A8920" w:rsidR="0071537A" w:rsidRPr="00591A2D" w:rsidRDefault="00EC2EE7" w:rsidP="0051796B">
            <w:pPr>
              <w:jc w:val="center"/>
              <w:rPr>
                <w:rFonts w:ascii="Verdana" w:hAnsi="Verdana" w:cs="Arial"/>
                <w:sz w:val="16"/>
              </w:rPr>
            </w:pPr>
            <w:r>
              <w:rPr>
                <w:rFonts w:ascii="Verdana" w:hAnsi="Verdana" w:cs="Arial"/>
                <w:sz w:val="16"/>
              </w:rPr>
              <w:t>16</w:t>
            </w:r>
          </w:p>
        </w:tc>
        <w:tc>
          <w:tcPr>
            <w:tcW w:w="992" w:type="dxa"/>
            <w:vAlign w:val="center"/>
          </w:tcPr>
          <w:p w14:paraId="697CC27C" w14:textId="798B4C58" w:rsidR="0071537A" w:rsidRPr="00591A2D" w:rsidRDefault="00EC2EE7" w:rsidP="0051796B">
            <w:pPr>
              <w:jc w:val="center"/>
              <w:rPr>
                <w:rFonts w:ascii="Verdana" w:hAnsi="Verdana" w:cs="Arial"/>
                <w:sz w:val="16"/>
              </w:rPr>
            </w:pPr>
            <w:r>
              <w:rPr>
                <w:rFonts w:ascii="Verdana" w:hAnsi="Verdana" w:cs="Arial"/>
                <w:sz w:val="16"/>
              </w:rPr>
              <w:t>2</w:t>
            </w:r>
          </w:p>
        </w:tc>
        <w:tc>
          <w:tcPr>
            <w:tcW w:w="1695" w:type="dxa"/>
            <w:vAlign w:val="center"/>
          </w:tcPr>
          <w:p w14:paraId="723DF446" w14:textId="0F67E02B" w:rsidR="0071537A" w:rsidRPr="00591A2D" w:rsidRDefault="00EC2EE7" w:rsidP="0022009B">
            <w:pPr>
              <w:jc w:val="center"/>
              <w:rPr>
                <w:rFonts w:ascii="Verdana" w:hAnsi="Verdana" w:cs="Arial"/>
                <w:sz w:val="16"/>
              </w:rPr>
            </w:pPr>
            <w:r>
              <w:rPr>
                <w:rFonts w:ascii="Verdana" w:hAnsi="Verdana" w:cs="Arial"/>
                <w:sz w:val="16"/>
              </w:rPr>
              <w:t>R$ 2.880,00</w:t>
            </w:r>
          </w:p>
        </w:tc>
      </w:tr>
      <w:tr w:rsidR="0082380D" w:rsidRPr="00591A2D" w14:paraId="30C6D0EA" w14:textId="77777777" w:rsidTr="0051796B">
        <w:tc>
          <w:tcPr>
            <w:tcW w:w="2120" w:type="dxa"/>
          </w:tcPr>
          <w:p w14:paraId="678BDDA2" w14:textId="77777777" w:rsidR="0071537A" w:rsidRPr="00591A2D" w:rsidRDefault="0071537A" w:rsidP="004C7EBF">
            <w:pPr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Desenvolvimento da Solução *</w:t>
            </w:r>
          </w:p>
        </w:tc>
        <w:tc>
          <w:tcPr>
            <w:tcW w:w="2754" w:type="dxa"/>
          </w:tcPr>
          <w:p w14:paraId="7BC27E98" w14:textId="77777777" w:rsidR="0071537A" w:rsidRPr="00591A2D" w:rsidRDefault="0071537A" w:rsidP="004C7EBF">
            <w:pPr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Sistema de automatização (</w:t>
            </w:r>
            <w:r w:rsidR="00D77CC3" w:rsidRPr="00591A2D">
              <w:rPr>
                <w:rFonts w:ascii="Verdana" w:hAnsi="Verdana" w:cs="Arial"/>
                <w:sz w:val="16"/>
              </w:rPr>
              <w:t>robô) implementado</w:t>
            </w:r>
            <w:r w:rsidRPr="00591A2D">
              <w:rPr>
                <w:rFonts w:ascii="Verdana" w:hAnsi="Verdana" w:cs="Arial"/>
                <w:sz w:val="16"/>
              </w:rPr>
              <w:t xml:space="preserve"> e obedece ao processo descrito na especificação funcional.</w:t>
            </w:r>
          </w:p>
        </w:tc>
        <w:tc>
          <w:tcPr>
            <w:tcW w:w="933" w:type="dxa"/>
            <w:vAlign w:val="center"/>
          </w:tcPr>
          <w:p w14:paraId="6F7F78E3" w14:textId="721196E6" w:rsidR="0071537A" w:rsidRPr="00591A2D" w:rsidRDefault="0071537A" w:rsidP="0051796B">
            <w:pPr>
              <w:jc w:val="center"/>
              <w:rPr>
                <w:rFonts w:ascii="Verdana" w:hAnsi="Verdana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084D9D6C" w14:textId="54A8FD7D" w:rsidR="0071537A" w:rsidRPr="00591A2D" w:rsidRDefault="0071537A" w:rsidP="0051796B">
            <w:pPr>
              <w:jc w:val="center"/>
              <w:rPr>
                <w:rFonts w:ascii="Verdana" w:hAnsi="Verdana" w:cs="Arial"/>
                <w:sz w:val="16"/>
              </w:rPr>
            </w:pPr>
          </w:p>
        </w:tc>
        <w:tc>
          <w:tcPr>
            <w:tcW w:w="1695" w:type="dxa"/>
            <w:vAlign w:val="center"/>
          </w:tcPr>
          <w:p w14:paraId="249CDC94" w14:textId="3DDCA4BF" w:rsidR="0071537A" w:rsidRPr="00591A2D" w:rsidRDefault="0071537A" w:rsidP="0022009B">
            <w:pPr>
              <w:jc w:val="center"/>
              <w:rPr>
                <w:rFonts w:ascii="Verdana" w:hAnsi="Verdana" w:cs="Arial"/>
                <w:sz w:val="16"/>
              </w:rPr>
            </w:pPr>
          </w:p>
        </w:tc>
      </w:tr>
      <w:tr w:rsidR="0071537A" w:rsidRPr="00591A2D" w14:paraId="1DD84DD2" w14:textId="77777777" w:rsidTr="0051796B">
        <w:tc>
          <w:tcPr>
            <w:tcW w:w="4874" w:type="dxa"/>
            <w:gridSpan w:val="2"/>
          </w:tcPr>
          <w:p w14:paraId="56496EDB" w14:textId="77777777" w:rsidR="0071537A" w:rsidRPr="00591A2D" w:rsidRDefault="0071537A" w:rsidP="004C7EBF">
            <w:pPr>
              <w:jc w:val="center"/>
              <w:rPr>
                <w:rFonts w:ascii="Verdana" w:hAnsi="Verdana" w:cs="Arial"/>
                <w:b/>
                <w:sz w:val="16"/>
              </w:rPr>
            </w:pPr>
            <w:r w:rsidRPr="00591A2D">
              <w:rPr>
                <w:rFonts w:ascii="Verdana" w:hAnsi="Verdana" w:cs="Arial"/>
                <w:b/>
                <w:sz w:val="16"/>
              </w:rPr>
              <w:t>TOTAL</w:t>
            </w:r>
          </w:p>
        </w:tc>
        <w:tc>
          <w:tcPr>
            <w:tcW w:w="933" w:type="dxa"/>
            <w:vAlign w:val="center"/>
          </w:tcPr>
          <w:p w14:paraId="5A2EBD32" w14:textId="06FCA56F" w:rsidR="0071537A" w:rsidRPr="00591A2D" w:rsidRDefault="0071537A" w:rsidP="0051796B">
            <w:pPr>
              <w:jc w:val="center"/>
              <w:rPr>
                <w:rFonts w:ascii="Verdana" w:hAnsi="Verdana" w:cs="Arial"/>
                <w:sz w:val="16"/>
              </w:rPr>
            </w:pPr>
          </w:p>
        </w:tc>
        <w:tc>
          <w:tcPr>
            <w:tcW w:w="992" w:type="dxa"/>
            <w:vAlign w:val="center"/>
          </w:tcPr>
          <w:p w14:paraId="4E1D07BF" w14:textId="7A040339" w:rsidR="0071537A" w:rsidRPr="00591A2D" w:rsidRDefault="0071537A" w:rsidP="0051796B">
            <w:pPr>
              <w:jc w:val="center"/>
              <w:rPr>
                <w:rFonts w:ascii="Verdana" w:hAnsi="Verdana" w:cs="Arial"/>
                <w:sz w:val="16"/>
              </w:rPr>
            </w:pPr>
          </w:p>
        </w:tc>
        <w:tc>
          <w:tcPr>
            <w:tcW w:w="1695" w:type="dxa"/>
            <w:vAlign w:val="center"/>
          </w:tcPr>
          <w:p w14:paraId="4ABF0965" w14:textId="27D6E460" w:rsidR="0071537A" w:rsidRPr="00591A2D" w:rsidRDefault="0071537A" w:rsidP="0022009B">
            <w:pPr>
              <w:jc w:val="center"/>
              <w:rPr>
                <w:rFonts w:ascii="Verdana" w:hAnsi="Verdana" w:cs="Arial"/>
                <w:sz w:val="16"/>
              </w:rPr>
            </w:pPr>
          </w:p>
        </w:tc>
      </w:tr>
    </w:tbl>
    <w:p w14:paraId="0E2E3ADF" w14:textId="77777777" w:rsidR="008843C9" w:rsidRPr="00591A2D" w:rsidRDefault="008843C9" w:rsidP="003D377B">
      <w:pPr>
        <w:rPr>
          <w:rFonts w:ascii="Verdana" w:hAnsi="Verdana"/>
          <w:szCs w:val="20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3256"/>
        <w:gridCol w:w="2409"/>
        <w:gridCol w:w="1276"/>
        <w:gridCol w:w="1559"/>
      </w:tblGrid>
      <w:tr w:rsidR="0082380D" w:rsidRPr="00591A2D" w14:paraId="5E942482" w14:textId="77777777" w:rsidTr="00BB1DF3">
        <w:tc>
          <w:tcPr>
            <w:tcW w:w="8500" w:type="dxa"/>
            <w:gridSpan w:val="4"/>
            <w:shd w:val="clear" w:color="auto" w:fill="000000" w:themeFill="text1"/>
          </w:tcPr>
          <w:p w14:paraId="1E953EBA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Monitoramento – Mensal</w:t>
            </w:r>
          </w:p>
        </w:tc>
      </w:tr>
      <w:tr w:rsidR="00417B3D" w:rsidRPr="00591A2D" w14:paraId="62AEC594" w14:textId="77777777" w:rsidTr="0050000D">
        <w:trPr>
          <w:trHeight w:val="242"/>
        </w:trPr>
        <w:tc>
          <w:tcPr>
            <w:tcW w:w="3256" w:type="dxa"/>
            <w:vAlign w:val="bottom"/>
          </w:tcPr>
          <w:p w14:paraId="74497F3E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>Monitoramento (Necessário CRM)</w:t>
            </w:r>
          </w:p>
        </w:tc>
        <w:tc>
          <w:tcPr>
            <w:tcW w:w="2409" w:type="dxa"/>
            <w:vAlign w:val="bottom"/>
          </w:tcPr>
          <w:p w14:paraId="42A35C91" w14:textId="2FF39B69" w:rsidR="00417B3D" w:rsidRPr="00591A2D" w:rsidRDefault="00D01652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>15</w:t>
            </w:r>
            <w:r w:rsidR="0050000D" w:rsidRPr="00591A2D">
              <w:rPr>
                <w:rFonts w:ascii="Verdana" w:hAnsi="Verdana" w:cs="Arial"/>
                <w:sz w:val="16"/>
                <w:szCs w:val="22"/>
              </w:rPr>
              <w:t xml:space="preserve"> min/dia x </w:t>
            </w:r>
            <w:r w:rsidRPr="00591A2D">
              <w:rPr>
                <w:rFonts w:ascii="Verdana" w:hAnsi="Verdana" w:cs="Arial"/>
                <w:sz w:val="16"/>
                <w:szCs w:val="22"/>
              </w:rPr>
              <w:t>22</w:t>
            </w:r>
            <w:r w:rsidR="0050000D" w:rsidRPr="00591A2D">
              <w:rPr>
                <w:rFonts w:ascii="Verdana" w:hAnsi="Verdana" w:cs="Arial"/>
                <w:sz w:val="16"/>
                <w:szCs w:val="22"/>
              </w:rPr>
              <w:t xml:space="preserve"> dias </w:t>
            </w:r>
            <w:r w:rsidR="00417B3D" w:rsidRPr="00591A2D">
              <w:rPr>
                <w:rFonts w:ascii="Verdana" w:hAnsi="Verdana" w:cs="Arial"/>
                <w:sz w:val="16"/>
                <w:szCs w:val="22"/>
              </w:rPr>
              <w:t>mês</w:t>
            </w:r>
          </w:p>
        </w:tc>
        <w:tc>
          <w:tcPr>
            <w:tcW w:w="1276" w:type="dxa"/>
            <w:vAlign w:val="bottom"/>
          </w:tcPr>
          <w:p w14:paraId="10230803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 xml:space="preserve"> R$</w:t>
            </w:r>
            <w:r w:rsidRPr="00591A2D">
              <w:rPr>
                <w:rFonts w:ascii="Verdana" w:hAnsi="Verdana" w:cs="Arial"/>
                <w:sz w:val="16"/>
              </w:rPr>
              <w:t>1</w:t>
            </w:r>
            <w:r w:rsidR="0050000D" w:rsidRPr="00591A2D">
              <w:rPr>
                <w:rFonts w:ascii="Verdana" w:hAnsi="Verdana" w:cs="Arial"/>
                <w:sz w:val="16"/>
              </w:rPr>
              <w:t>,</w:t>
            </w:r>
            <w:r w:rsidR="00B66BF3" w:rsidRPr="00591A2D">
              <w:rPr>
                <w:rFonts w:ascii="Verdana" w:hAnsi="Verdana" w:cs="Arial"/>
                <w:sz w:val="16"/>
              </w:rPr>
              <w:t>89</w:t>
            </w:r>
            <w:r w:rsidR="0050000D" w:rsidRPr="00591A2D">
              <w:rPr>
                <w:rFonts w:ascii="Verdana" w:hAnsi="Verdana" w:cs="Arial"/>
                <w:sz w:val="16"/>
              </w:rPr>
              <w:t xml:space="preserve"> dia</w:t>
            </w:r>
            <w:r w:rsidRPr="00591A2D">
              <w:rPr>
                <w:rFonts w:ascii="Verdana" w:hAnsi="Verdana" w:cs="Arial"/>
                <w:sz w:val="16"/>
                <w:szCs w:val="22"/>
              </w:rPr>
              <w:t xml:space="preserve"> </w:t>
            </w:r>
          </w:p>
        </w:tc>
        <w:tc>
          <w:tcPr>
            <w:tcW w:w="1559" w:type="dxa"/>
            <w:vAlign w:val="bottom"/>
          </w:tcPr>
          <w:p w14:paraId="2AF70CB2" w14:textId="1C433109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 xml:space="preserve"> R$ </w:t>
            </w:r>
            <w:r w:rsidR="00B00367" w:rsidRPr="00591A2D">
              <w:rPr>
                <w:rFonts w:ascii="Verdana" w:hAnsi="Verdana" w:cs="Arial"/>
                <w:sz w:val="16"/>
                <w:szCs w:val="22"/>
              </w:rPr>
              <w:t>623,7</w:t>
            </w:r>
            <w:r w:rsidR="00D01652" w:rsidRPr="00591A2D">
              <w:rPr>
                <w:rFonts w:ascii="Verdana" w:hAnsi="Verdana" w:cs="Arial"/>
                <w:sz w:val="16"/>
                <w:szCs w:val="22"/>
              </w:rPr>
              <w:t>0</w:t>
            </w:r>
          </w:p>
        </w:tc>
      </w:tr>
    </w:tbl>
    <w:p w14:paraId="65DEB274" w14:textId="77777777" w:rsidR="00417B3D" w:rsidRPr="00591A2D" w:rsidRDefault="00417B3D" w:rsidP="00417B3D">
      <w:pPr>
        <w:rPr>
          <w:rFonts w:ascii="Verdana" w:hAnsi="Verdana" w:cs="Arial"/>
          <w:sz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843"/>
        <w:gridCol w:w="1701"/>
        <w:gridCol w:w="1411"/>
      </w:tblGrid>
      <w:tr w:rsidR="0082380D" w:rsidRPr="00591A2D" w14:paraId="27CE81DB" w14:textId="77777777" w:rsidTr="00BB1DF3">
        <w:tc>
          <w:tcPr>
            <w:tcW w:w="8494" w:type="dxa"/>
            <w:gridSpan w:val="4"/>
            <w:shd w:val="clear" w:color="auto" w:fill="000000" w:themeFill="text1"/>
            <w:vAlign w:val="bottom"/>
          </w:tcPr>
          <w:p w14:paraId="2B70F75D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</w:rPr>
              <w:t>Processamento na Deloitte - Mensal</w:t>
            </w:r>
          </w:p>
        </w:tc>
      </w:tr>
      <w:tr w:rsidR="0082380D" w:rsidRPr="00591A2D" w14:paraId="2EEA9198" w14:textId="77777777" w:rsidTr="00BB1DF3">
        <w:tc>
          <w:tcPr>
            <w:tcW w:w="3539" w:type="dxa"/>
            <w:vAlign w:val="center"/>
          </w:tcPr>
          <w:p w14:paraId="38586495" w14:textId="77777777" w:rsidR="00417B3D" w:rsidRPr="00591A2D" w:rsidRDefault="00417B3D" w:rsidP="00BB1DF3">
            <w:pPr>
              <w:rPr>
                <w:rFonts w:ascii="Verdana" w:hAnsi="Verdana" w:cs="Arial"/>
                <w:sz w:val="16"/>
              </w:rPr>
            </w:pPr>
          </w:p>
        </w:tc>
        <w:tc>
          <w:tcPr>
            <w:tcW w:w="1843" w:type="dxa"/>
            <w:vAlign w:val="center"/>
          </w:tcPr>
          <w:p w14:paraId="3217808C" w14:textId="77777777" w:rsidR="00417B3D" w:rsidRPr="00591A2D" w:rsidRDefault="00417B3D" w:rsidP="00BB1DF3">
            <w:pPr>
              <w:jc w:val="center"/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Tempo de execução RPA</w:t>
            </w:r>
          </w:p>
        </w:tc>
        <w:tc>
          <w:tcPr>
            <w:tcW w:w="1701" w:type="dxa"/>
            <w:vAlign w:val="center"/>
          </w:tcPr>
          <w:p w14:paraId="4AAB3B39" w14:textId="77777777" w:rsidR="00417B3D" w:rsidRPr="00591A2D" w:rsidRDefault="00417B3D" w:rsidP="00BB1DF3">
            <w:pPr>
              <w:jc w:val="center"/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Quantidade de vezes executada</w:t>
            </w:r>
          </w:p>
        </w:tc>
        <w:tc>
          <w:tcPr>
            <w:tcW w:w="1411" w:type="dxa"/>
            <w:vAlign w:val="center"/>
          </w:tcPr>
          <w:p w14:paraId="260BD4AC" w14:textId="77777777" w:rsidR="00417B3D" w:rsidRPr="00591A2D" w:rsidRDefault="00417B3D" w:rsidP="00BB1DF3">
            <w:pPr>
              <w:jc w:val="center"/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Valor (R$)</w:t>
            </w:r>
          </w:p>
        </w:tc>
      </w:tr>
      <w:tr w:rsidR="0082380D" w:rsidRPr="00591A2D" w14:paraId="1B18FD00" w14:textId="77777777" w:rsidTr="00BB1DF3">
        <w:tc>
          <w:tcPr>
            <w:tcW w:w="3539" w:type="dxa"/>
            <w:vAlign w:val="center"/>
          </w:tcPr>
          <w:p w14:paraId="77E03627" w14:textId="77777777" w:rsidR="00417B3D" w:rsidRPr="00591A2D" w:rsidRDefault="00417B3D" w:rsidP="00BB1DF3">
            <w:pPr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>Licença do Robô (</w:t>
            </w:r>
            <w:r w:rsidRPr="00591A2D">
              <w:rPr>
                <w:rFonts w:ascii="Verdana" w:hAnsi="Verdana" w:cs="Arial"/>
                <w:b/>
                <w:i/>
                <w:sz w:val="16"/>
                <w:szCs w:val="22"/>
              </w:rPr>
              <w:t>Orchestrator</w:t>
            </w:r>
            <w:r w:rsidRPr="00591A2D">
              <w:rPr>
                <w:rFonts w:ascii="Verdana" w:hAnsi="Verdana" w:cs="Arial"/>
                <w:sz w:val="16"/>
                <w:szCs w:val="22"/>
              </w:rPr>
              <w:t>)</w:t>
            </w:r>
          </w:p>
        </w:tc>
        <w:tc>
          <w:tcPr>
            <w:tcW w:w="1843" w:type="dxa"/>
            <w:vMerge w:val="restart"/>
            <w:vAlign w:val="center"/>
          </w:tcPr>
          <w:p w14:paraId="6F8A7060" w14:textId="506D7EA9" w:rsidR="00417B3D" w:rsidRPr="00591A2D" w:rsidRDefault="00D01652" w:rsidP="00BB1DF3">
            <w:pPr>
              <w:jc w:val="center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>30</w:t>
            </w:r>
            <w:r w:rsidR="00417B3D" w:rsidRPr="00591A2D">
              <w:rPr>
                <w:rFonts w:ascii="Verdana" w:hAnsi="Verdana" w:cs="Arial"/>
                <w:sz w:val="16"/>
                <w:szCs w:val="22"/>
              </w:rPr>
              <w:t xml:space="preserve"> Minutos</w:t>
            </w:r>
          </w:p>
        </w:tc>
        <w:tc>
          <w:tcPr>
            <w:tcW w:w="1701" w:type="dxa"/>
            <w:vMerge w:val="restart"/>
            <w:vAlign w:val="center"/>
          </w:tcPr>
          <w:p w14:paraId="2D05F69B" w14:textId="2149AED7" w:rsidR="00417B3D" w:rsidRPr="00591A2D" w:rsidRDefault="00D01652" w:rsidP="00BB1DF3">
            <w:pPr>
              <w:jc w:val="center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>1</w:t>
            </w:r>
            <w:r w:rsidR="00417B3D" w:rsidRPr="00591A2D">
              <w:rPr>
                <w:rFonts w:ascii="Verdana" w:hAnsi="Verdana" w:cs="Arial"/>
                <w:sz w:val="16"/>
                <w:szCs w:val="22"/>
              </w:rPr>
              <w:t xml:space="preserve"> x ao Dia x </w:t>
            </w:r>
            <w:r w:rsidRPr="00591A2D">
              <w:rPr>
                <w:rFonts w:ascii="Verdana" w:hAnsi="Verdana" w:cs="Arial"/>
                <w:sz w:val="16"/>
                <w:szCs w:val="22"/>
              </w:rPr>
              <w:t>22</w:t>
            </w:r>
            <w:r w:rsidR="00417B3D" w:rsidRPr="00591A2D">
              <w:rPr>
                <w:rFonts w:ascii="Verdana" w:hAnsi="Verdana" w:cs="Arial"/>
                <w:sz w:val="16"/>
                <w:szCs w:val="22"/>
              </w:rPr>
              <w:t xml:space="preserve"> Dias (Mês)</w:t>
            </w:r>
          </w:p>
        </w:tc>
        <w:tc>
          <w:tcPr>
            <w:tcW w:w="1411" w:type="dxa"/>
            <w:vAlign w:val="center"/>
          </w:tcPr>
          <w:p w14:paraId="58D26928" w14:textId="04C3533C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</w:rPr>
              <w:t xml:space="preserve">R$ </w:t>
            </w:r>
            <w:r w:rsidR="00D01652" w:rsidRPr="00591A2D">
              <w:rPr>
                <w:rFonts w:ascii="Verdana" w:hAnsi="Verdana" w:cs="Arial"/>
                <w:sz w:val="16"/>
              </w:rPr>
              <w:t>140,64</w:t>
            </w:r>
          </w:p>
        </w:tc>
      </w:tr>
      <w:tr w:rsidR="0082380D" w:rsidRPr="00591A2D" w14:paraId="3922FB6C" w14:textId="77777777" w:rsidTr="00BB1DF3">
        <w:tc>
          <w:tcPr>
            <w:tcW w:w="3539" w:type="dxa"/>
            <w:vAlign w:val="center"/>
          </w:tcPr>
          <w:p w14:paraId="28AE97D5" w14:textId="77777777" w:rsidR="00417B3D" w:rsidRPr="00591A2D" w:rsidRDefault="00417B3D" w:rsidP="00BB1DF3">
            <w:pPr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>Licença do Robô (</w:t>
            </w:r>
            <w:r w:rsidRPr="00591A2D">
              <w:rPr>
                <w:rFonts w:ascii="Verdana" w:hAnsi="Verdana" w:cs="Arial"/>
                <w:b/>
                <w:i/>
                <w:sz w:val="16"/>
                <w:szCs w:val="22"/>
              </w:rPr>
              <w:t>Unnatended</w:t>
            </w:r>
            <w:r w:rsidRPr="00591A2D">
              <w:rPr>
                <w:rFonts w:ascii="Verdana" w:hAnsi="Verdana" w:cs="Arial"/>
                <w:sz w:val="16"/>
                <w:szCs w:val="22"/>
              </w:rPr>
              <w:t xml:space="preserve">) </w:t>
            </w:r>
          </w:p>
        </w:tc>
        <w:tc>
          <w:tcPr>
            <w:tcW w:w="1843" w:type="dxa"/>
            <w:vMerge/>
            <w:vAlign w:val="center"/>
          </w:tcPr>
          <w:p w14:paraId="4D038E03" w14:textId="77777777" w:rsidR="00417B3D" w:rsidRPr="00591A2D" w:rsidRDefault="00417B3D" w:rsidP="00BB1DF3">
            <w:pPr>
              <w:jc w:val="center"/>
              <w:rPr>
                <w:rFonts w:ascii="Verdana" w:hAnsi="Verdana" w:cs="Arial"/>
                <w:sz w:val="16"/>
              </w:rPr>
            </w:pPr>
          </w:p>
        </w:tc>
        <w:tc>
          <w:tcPr>
            <w:tcW w:w="1701" w:type="dxa"/>
            <w:vMerge/>
            <w:vAlign w:val="center"/>
          </w:tcPr>
          <w:p w14:paraId="1C6BD572" w14:textId="77777777" w:rsidR="00417B3D" w:rsidRPr="00591A2D" w:rsidRDefault="00417B3D" w:rsidP="00BB1DF3">
            <w:pPr>
              <w:jc w:val="center"/>
              <w:rPr>
                <w:rFonts w:ascii="Verdana" w:hAnsi="Verdana" w:cs="Arial"/>
                <w:sz w:val="16"/>
              </w:rPr>
            </w:pPr>
          </w:p>
        </w:tc>
        <w:tc>
          <w:tcPr>
            <w:tcW w:w="1411" w:type="dxa"/>
            <w:vAlign w:val="center"/>
          </w:tcPr>
          <w:p w14:paraId="6FE82D69" w14:textId="3FB632E0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 xml:space="preserve">R$ </w:t>
            </w:r>
            <w:r w:rsidR="00D01652" w:rsidRPr="00591A2D">
              <w:rPr>
                <w:rFonts w:ascii="Verdana" w:hAnsi="Verdana" w:cs="Arial"/>
                <w:sz w:val="16"/>
              </w:rPr>
              <w:t>76,71</w:t>
            </w:r>
          </w:p>
        </w:tc>
      </w:tr>
      <w:tr w:rsidR="0082380D" w:rsidRPr="00591A2D" w14:paraId="4E6C7E24" w14:textId="77777777" w:rsidTr="00BB1DF3">
        <w:tc>
          <w:tcPr>
            <w:tcW w:w="3539" w:type="dxa"/>
            <w:vAlign w:val="bottom"/>
          </w:tcPr>
          <w:p w14:paraId="0E1435D4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 xml:space="preserve">Infraestrutura (Processamento Deloitte) </w:t>
            </w:r>
          </w:p>
        </w:tc>
        <w:tc>
          <w:tcPr>
            <w:tcW w:w="1843" w:type="dxa"/>
            <w:vMerge/>
            <w:vAlign w:val="center"/>
          </w:tcPr>
          <w:p w14:paraId="3861C674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</w:p>
        </w:tc>
        <w:tc>
          <w:tcPr>
            <w:tcW w:w="1701" w:type="dxa"/>
            <w:vMerge/>
            <w:vAlign w:val="center"/>
          </w:tcPr>
          <w:p w14:paraId="1A073213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</w:p>
        </w:tc>
        <w:tc>
          <w:tcPr>
            <w:tcW w:w="1411" w:type="dxa"/>
            <w:vAlign w:val="center"/>
          </w:tcPr>
          <w:p w14:paraId="2118C5E4" w14:textId="2C1752BA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 xml:space="preserve">R$ </w:t>
            </w:r>
            <w:r w:rsidR="00D01652" w:rsidRPr="00591A2D">
              <w:rPr>
                <w:rFonts w:ascii="Verdana" w:hAnsi="Verdana" w:cs="Arial"/>
                <w:sz w:val="16"/>
                <w:szCs w:val="22"/>
              </w:rPr>
              <w:t>31,56</w:t>
            </w:r>
          </w:p>
        </w:tc>
      </w:tr>
      <w:tr w:rsidR="00417B3D" w:rsidRPr="00591A2D" w14:paraId="07906046" w14:textId="77777777" w:rsidTr="00BB1DF3">
        <w:tc>
          <w:tcPr>
            <w:tcW w:w="7083" w:type="dxa"/>
            <w:gridSpan w:val="3"/>
            <w:vAlign w:val="bottom"/>
          </w:tcPr>
          <w:p w14:paraId="332FFB67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>Valor Total - Robô como Serviço - Mensal</w:t>
            </w:r>
          </w:p>
        </w:tc>
        <w:tc>
          <w:tcPr>
            <w:tcW w:w="1411" w:type="dxa"/>
            <w:vAlign w:val="center"/>
          </w:tcPr>
          <w:p w14:paraId="52CC6D77" w14:textId="0336F338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 xml:space="preserve">R$ </w:t>
            </w:r>
            <w:r w:rsidR="00D01652" w:rsidRPr="00591A2D">
              <w:rPr>
                <w:rFonts w:ascii="Verdana" w:hAnsi="Verdana" w:cs="Arial"/>
                <w:sz w:val="16"/>
                <w:szCs w:val="22"/>
              </w:rPr>
              <w:t>248,91</w:t>
            </w:r>
          </w:p>
        </w:tc>
      </w:tr>
    </w:tbl>
    <w:p w14:paraId="48CA2270" w14:textId="77777777" w:rsidR="00417B3D" w:rsidRPr="00591A2D" w:rsidRDefault="00417B3D" w:rsidP="00417B3D">
      <w:pPr>
        <w:jc w:val="both"/>
        <w:rPr>
          <w:rFonts w:ascii="Verdana" w:hAnsi="Verdana"/>
          <w:b/>
          <w:sz w:val="16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7083"/>
        <w:gridCol w:w="1417"/>
      </w:tblGrid>
      <w:tr w:rsidR="0082380D" w:rsidRPr="00591A2D" w14:paraId="1C6BE573" w14:textId="77777777" w:rsidTr="00BB1DF3">
        <w:tc>
          <w:tcPr>
            <w:tcW w:w="8500" w:type="dxa"/>
            <w:gridSpan w:val="2"/>
            <w:shd w:val="clear" w:color="auto" w:fill="000000" w:themeFill="text1"/>
          </w:tcPr>
          <w:p w14:paraId="0D9807B2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</w:rPr>
            </w:pPr>
            <w:r w:rsidRPr="00591A2D">
              <w:rPr>
                <w:rFonts w:ascii="Verdana" w:hAnsi="Verdana" w:cs="Arial"/>
                <w:sz w:val="16"/>
              </w:rPr>
              <w:t>Processamento e Monitoramento mensal</w:t>
            </w:r>
          </w:p>
        </w:tc>
      </w:tr>
      <w:tr w:rsidR="00417B3D" w:rsidRPr="00591A2D" w14:paraId="380123F8" w14:textId="77777777" w:rsidTr="00BB1DF3">
        <w:trPr>
          <w:trHeight w:val="242"/>
        </w:trPr>
        <w:tc>
          <w:tcPr>
            <w:tcW w:w="7083" w:type="dxa"/>
            <w:vAlign w:val="bottom"/>
          </w:tcPr>
          <w:p w14:paraId="724E1F93" w14:textId="77777777" w:rsidR="00417B3D" w:rsidRPr="00591A2D" w:rsidRDefault="00417B3D" w:rsidP="00BB1DF3">
            <w:pPr>
              <w:jc w:val="left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>Valor Total - Robô como Serviço - Mensal</w:t>
            </w:r>
          </w:p>
        </w:tc>
        <w:tc>
          <w:tcPr>
            <w:tcW w:w="1417" w:type="dxa"/>
            <w:vAlign w:val="center"/>
          </w:tcPr>
          <w:p w14:paraId="3A1E5073" w14:textId="6F8575A1" w:rsidR="00417B3D" w:rsidRPr="00591A2D" w:rsidRDefault="00417B3D" w:rsidP="00BB1DF3">
            <w:pPr>
              <w:jc w:val="center"/>
              <w:rPr>
                <w:rFonts w:ascii="Verdana" w:hAnsi="Verdana" w:cs="Arial"/>
                <w:sz w:val="16"/>
                <w:szCs w:val="22"/>
              </w:rPr>
            </w:pPr>
            <w:r w:rsidRPr="00591A2D">
              <w:rPr>
                <w:rFonts w:ascii="Verdana" w:hAnsi="Verdana" w:cs="Arial"/>
                <w:sz w:val="16"/>
                <w:szCs w:val="22"/>
              </w:rPr>
              <w:t xml:space="preserve">R$ </w:t>
            </w:r>
            <w:r w:rsidR="00D01652" w:rsidRPr="00591A2D">
              <w:rPr>
                <w:rFonts w:ascii="Verdana" w:hAnsi="Verdana" w:cs="Arial"/>
                <w:sz w:val="16"/>
                <w:szCs w:val="22"/>
              </w:rPr>
              <w:t>872,61</w:t>
            </w:r>
          </w:p>
        </w:tc>
      </w:tr>
    </w:tbl>
    <w:p w14:paraId="5200ACE4" w14:textId="77777777" w:rsidR="00523745" w:rsidRPr="00591A2D" w:rsidRDefault="00523745" w:rsidP="00B62D11">
      <w:pPr>
        <w:jc w:val="both"/>
        <w:rPr>
          <w:rFonts w:ascii="Verdana" w:hAnsi="Verdana"/>
          <w:b/>
          <w:sz w:val="16"/>
        </w:rPr>
      </w:pPr>
    </w:p>
    <w:p w14:paraId="6F7A4C5C" w14:textId="77777777" w:rsidR="000B1752" w:rsidRPr="00591A2D" w:rsidRDefault="000B1752" w:rsidP="00B62D11">
      <w:pPr>
        <w:jc w:val="both"/>
        <w:rPr>
          <w:rFonts w:ascii="Verdana" w:hAnsi="Verdana"/>
          <w:b/>
          <w:sz w:val="16"/>
        </w:rPr>
      </w:pPr>
    </w:p>
    <w:p w14:paraId="41CDFA57" w14:textId="517ACF94" w:rsidR="00B62D11" w:rsidRPr="00591A2D" w:rsidRDefault="00B62D11" w:rsidP="00B62D11">
      <w:pPr>
        <w:jc w:val="both"/>
        <w:rPr>
          <w:rFonts w:ascii="Verdana" w:hAnsi="Verdana"/>
          <w:b/>
          <w:sz w:val="16"/>
        </w:rPr>
      </w:pPr>
      <w:r w:rsidRPr="00591A2D">
        <w:rPr>
          <w:rFonts w:ascii="Verdana" w:hAnsi="Verdana"/>
          <w:b/>
          <w:sz w:val="16"/>
        </w:rPr>
        <w:t>Observações:</w:t>
      </w:r>
    </w:p>
    <w:p w14:paraId="1609B2FA" w14:textId="77777777" w:rsidR="00B62D11" w:rsidRPr="00591A2D" w:rsidRDefault="00B62D11" w:rsidP="00B62D11">
      <w:pPr>
        <w:jc w:val="both"/>
        <w:rPr>
          <w:rFonts w:ascii="Verdana" w:hAnsi="Verdana"/>
          <w:b/>
          <w:sz w:val="16"/>
        </w:rPr>
      </w:pPr>
    </w:p>
    <w:p w14:paraId="0D23CC5B" w14:textId="77777777" w:rsidR="00B62D11" w:rsidRPr="00591A2D" w:rsidRDefault="00B62D11" w:rsidP="00754087">
      <w:pPr>
        <w:pStyle w:val="ListParagraph"/>
        <w:jc w:val="both"/>
        <w:rPr>
          <w:rFonts w:ascii="Verdana" w:hAnsi="Verdana"/>
          <w:b/>
          <w:sz w:val="16"/>
        </w:rPr>
      </w:pPr>
      <w:r w:rsidRPr="00591A2D">
        <w:rPr>
          <w:rFonts w:ascii="Verdana" w:hAnsi="Verdana"/>
          <w:b/>
          <w:sz w:val="16"/>
        </w:rPr>
        <w:t xml:space="preserve">(*) Prazos estimados, pois o prazo efetivo e real de desenvolvimento poderá sofrer alterações em virtude dos itens posteriormente coletados na fase de especificação (escopo) </w:t>
      </w:r>
      <w:proofErr w:type="gramStart"/>
      <w:r w:rsidRPr="00591A2D">
        <w:rPr>
          <w:rFonts w:ascii="Verdana" w:hAnsi="Verdana"/>
          <w:b/>
          <w:sz w:val="16"/>
        </w:rPr>
        <w:t>e também</w:t>
      </w:r>
      <w:proofErr w:type="gramEnd"/>
      <w:r w:rsidRPr="00591A2D">
        <w:rPr>
          <w:rFonts w:ascii="Verdana" w:hAnsi="Verdana"/>
          <w:b/>
          <w:sz w:val="16"/>
        </w:rPr>
        <w:t xml:space="preserve"> em decorrência de alterações e/ou novas priorizações dos requisitos funcionais na fase de desenvolvimento;</w:t>
      </w:r>
    </w:p>
    <w:p w14:paraId="316386FE" w14:textId="77777777" w:rsidR="00B62D11" w:rsidRPr="00591A2D" w:rsidRDefault="00B62D11" w:rsidP="00B62D11">
      <w:pPr>
        <w:pStyle w:val="ListParagraph"/>
        <w:jc w:val="both"/>
        <w:rPr>
          <w:rFonts w:ascii="Verdana" w:hAnsi="Verdana"/>
          <w:b/>
          <w:sz w:val="16"/>
        </w:rPr>
      </w:pPr>
    </w:p>
    <w:p w14:paraId="523E8022" w14:textId="77777777" w:rsidR="00B62D11" w:rsidRPr="00591A2D" w:rsidRDefault="00B62D11" w:rsidP="00754087">
      <w:pPr>
        <w:pStyle w:val="ListParagraph"/>
        <w:jc w:val="both"/>
        <w:rPr>
          <w:rFonts w:ascii="Verdana" w:hAnsi="Verdana"/>
          <w:b/>
          <w:sz w:val="16"/>
        </w:rPr>
      </w:pPr>
      <w:r w:rsidRPr="00591A2D">
        <w:rPr>
          <w:rFonts w:ascii="Verdana" w:hAnsi="Verdana"/>
          <w:b/>
          <w:sz w:val="16"/>
        </w:rPr>
        <w:t xml:space="preserve">(**) Importante destacar que, além dos ganhos de tempo e custo (redução de recursos utilizados na execução da tarefa – acima expostos), a rotina automatizada vincula </w:t>
      </w:r>
      <w:r w:rsidR="004B586C" w:rsidRPr="00591A2D">
        <w:rPr>
          <w:rFonts w:ascii="Verdana" w:hAnsi="Verdana"/>
          <w:b/>
          <w:sz w:val="16"/>
        </w:rPr>
        <w:t>e</w:t>
      </w:r>
      <w:r w:rsidRPr="00591A2D">
        <w:rPr>
          <w:rFonts w:ascii="Verdana" w:hAnsi="Verdana"/>
          <w:b/>
          <w:sz w:val="16"/>
        </w:rPr>
        <w:t xml:space="preserve">scalabilidade, </w:t>
      </w:r>
      <w:r w:rsidR="004B586C" w:rsidRPr="00591A2D">
        <w:rPr>
          <w:rFonts w:ascii="Verdana" w:hAnsi="Verdana"/>
          <w:b/>
          <w:sz w:val="16"/>
        </w:rPr>
        <w:t>s</w:t>
      </w:r>
      <w:r w:rsidRPr="00591A2D">
        <w:rPr>
          <w:rFonts w:ascii="Verdana" w:hAnsi="Verdana"/>
          <w:b/>
          <w:sz w:val="16"/>
        </w:rPr>
        <w:t xml:space="preserve">egurança de dados, </w:t>
      </w:r>
      <w:r w:rsidR="004B586C" w:rsidRPr="00591A2D">
        <w:rPr>
          <w:rFonts w:ascii="Verdana" w:hAnsi="Verdana"/>
          <w:b/>
          <w:sz w:val="16"/>
        </w:rPr>
        <w:t>r</w:t>
      </w:r>
      <w:r w:rsidRPr="00591A2D">
        <w:rPr>
          <w:rFonts w:ascii="Verdana" w:hAnsi="Verdana"/>
          <w:b/>
          <w:sz w:val="16"/>
        </w:rPr>
        <w:t>edução de erros e maior exatidão ao resultado, baixíssimo índice de falha e, consequentemente, redução de retrabalhos. Estes ganhos (redução / eliminação de retrabalho, ganho de qualidade final, maior disponibilidade das informações e incremento de governança) não são aqui contabilizados, a despeito de permitirem sua identificação em índices que poderão ser posteriormente alinhados entre Deloitte e cliente final.</w:t>
      </w:r>
    </w:p>
    <w:p w14:paraId="55E607A1" w14:textId="77777777" w:rsidR="00BE7F7D" w:rsidRPr="00591A2D" w:rsidRDefault="00C1086B" w:rsidP="00B6245F">
      <w:pPr>
        <w:pStyle w:val="Heading1"/>
        <w:rPr>
          <w:rFonts w:ascii="Verdana" w:hAnsi="Verdana"/>
          <w:color w:val="auto"/>
          <w:sz w:val="20"/>
          <w:szCs w:val="20"/>
        </w:rPr>
      </w:pPr>
      <w:r w:rsidRPr="00591A2D">
        <w:rPr>
          <w:rFonts w:ascii="Verdana" w:hAnsi="Verdana"/>
          <w:color w:val="auto"/>
          <w:sz w:val="20"/>
          <w:szCs w:val="20"/>
        </w:rPr>
        <w:lastRenderedPageBreak/>
        <w:t>Requisitos Especiais</w:t>
      </w:r>
    </w:p>
    <w:p w14:paraId="74BF9B47" w14:textId="77777777" w:rsidR="00BE7F7D" w:rsidRPr="00591A2D" w:rsidRDefault="00BE7F7D" w:rsidP="00D17CC0">
      <w:pPr>
        <w:rPr>
          <w:rFonts w:ascii="Verdana" w:hAnsi="Verdana"/>
          <w:szCs w:val="20"/>
        </w:rPr>
      </w:pPr>
    </w:p>
    <w:p w14:paraId="75B4F34B" w14:textId="3B9E9E62" w:rsidR="008E353D" w:rsidRPr="00591A2D" w:rsidRDefault="0082380D" w:rsidP="00FE091D">
      <w:pPr>
        <w:pStyle w:val="ListParagraph"/>
        <w:numPr>
          <w:ilvl w:val="0"/>
          <w:numId w:val="13"/>
        </w:numPr>
        <w:rPr>
          <w:rFonts w:ascii="Verdana" w:hAnsi="Verdana"/>
          <w:szCs w:val="20"/>
        </w:rPr>
      </w:pPr>
      <w:r w:rsidRPr="00591A2D">
        <w:rPr>
          <w:rFonts w:ascii="Verdana" w:hAnsi="Verdana"/>
          <w:szCs w:val="20"/>
        </w:rPr>
        <w:t xml:space="preserve">Acesso </w:t>
      </w:r>
      <w:r w:rsidR="00FA511F" w:rsidRPr="00591A2D">
        <w:rPr>
          <w:rFonts w:ascii="Verdana" w:hAnsi="Verdana"/>
          <w:szCs w:val="20"/>
        </w:rPr>
        <w:t>ao Sistema do RH</w:t>
      </w:r>
      <w:r w:rsidR="00FE091D">
        <w:rPr>
          <w:rFonts w:ascii="Verdana" w:hAnsi="Verdana"/>
          <w:szCs w:val="20"/>
        </w:rPr>
        <w:t xml:space="preserve"> – </w:t>
      </w:r>
      <w:r w:rsidR="002552AE">
        <w:rPr>
          <w:rFonts w:ascii="Verdana" w:hAnsi="Verdana"/>
          <w:szCs w:val="20"/>
        </w:rPr>
        <w:t>NORBER</w:t>
      </w:r>
    </w:p>
    <w:p w14:paraId="08B7217C" w14:textId="6EA30D46" w:rsidR="00FE091D" w:rsidRDefault="0082380D" w:rsidP="00FE091D">
      <w:pPr>
        <w:pStyle w:val="ListParagraph"/>
        <w:numPr>
          <w:ilvl w:val="0"/>
          <w:numId w:val="13"/>
        </w:numPr>
        <w:autoSpaceDE w:val="0"/>
        <w:autoSpaceDN w:val="0"/>
      </w:pPr>
      <w:r w:rsidRPr="00FE091D">
        <w:rPr>
          <w:rFonts w:ascii="Verdana" w:hAnsi="Verdana"/>
          <w:szCs w:val="20"/>
        </w:rPr>
        <w:t xml:space="preserve">Acesso </w:t>
      </w:r>
      <w:r w:rsidR="00FA511F" w:rsidRPr="00FE091D">
        <w:rPr>
          <w:rFonts w:ascii="Verdana" w:hAnsi="Verdana"/>
          <w:szCs w:val="20"/>
        </w:rPr>
        <w:t>a Pasta da Rede</w:t>
      </w:r>
      <w:r w:rsidR="00066B41" w:rsidRPr="00FE091D">
        <w:rPr>
          <w:rFonts w:ascii="Verdana" w:hAnsi="Verdana"/>
          <w:szCs w:val="20"/>
        </w:rPr>
        <w:t xml:space="preserve"> </w:t>
      </w:r>
      <w:r w:rsidR="00FE091D" w:rsidRPr="00FE091D">
        <w:rPr>
          <w:rFonts w:ascii="Verdana" w:hAnsi="Verdana"/>
          <w:szCs w:val="20"/>
        </w:rPr>
        <w:t xml:space="preserve">- </w:t>
      </w:r>
      <w:r w:rsidR="00FE091D" w:rsidRPr="00FE091D">
        <w:rPr>
          <w:rFonts w:ascii="Segoe UI" w:hAnsi="Segoe UI" w:cs="Segoe UI"/>
          <w:szCs w:val="20"/>
        </w:rPr>
        <w:t xml:space="preserve">Y:\PONTO MÓVEL </w:t>
      </w:r>
    </w:p>
    <w:p w14:paraId="748C3CD4" w14:textId="77777777" w:rsidR="00FE091D" w:rsidRDefault="00FE091D" w:rsidP="00FE091D">
      <w:pPr>
        <w:autoSpaceDE w:val="0"/>
        <w:autoSpaceDN w:val="0"/>
      </w:pPr>
      <w:r>
        <w:rPr>
          <w:rFonts w:ascii="Segoe UI" w:hAnsi="Segoe UI" w:cs="Segoe UI"/>
          <w:color w:val="4E586A"/>
          <w:sz w:val="16"/>
          <w:szCs w:val="16"/>
        </w:rPr>
        <w:t> </w:t>
      </w:r>
    </w:p>
    <w:p w14:paraId="4306865A" w14:textId="77777777" w:rsidR="00FE091D" w:rsidRDefault="00FE091D" w:rsidP="00FE091D">
      <w:pPr>
        <w:autoSpaceDE w:val="0"/>
        <w:autoSpaceDN w:val="0"/>
      </w:pPr>
      <w:r>
        <w:rPr>
          <w:sz w:val="19"/>
          <w:szCs w:val="19"/>
        </w:rPr>
        <w:t> </w:t>
      </w:r>
    </w:p>
    <w:p w14:paraId="39E671DE" w14:textId="2312D948" w:rsidR="0082380D" w:rsidRPr="00FE091D" w:rsidRDefault="0082380D" w:rsidP="00FE091D">
      <w:pPr>
        <w:rPr>
          <w:rFonts w:ascii="Verdana" w:hAnsi="Verdana"/>
          <w:szCs w:val="20"/>
        </w:rPr>
      </w:pPr>
    </w:p>
    <w:p w14:paraId="3834BD27" w14:textId="77777777" w:rsidR="00632720" w:rsidRPr="00591A2D" w:rsidRDefault="00632720" w:rsidP="00632720">
      <w:pPr>
        <w:rPr>
          <w:rFonts w:ascii="Verdana" w:hAnsi="Verdana"/>
          <w:szCs w:val="20"/>
        </w:rPr>
      </w:pPr>
    </w:p>
    <w:p w14:paraId="5A496173" w14:textId="77777777" w:rsidR="005D54C1" w:rsidRPr="00591A2D" w:rsidRDefault="005D54C1" w:rsidP="005D54C1">
      <w:pPr>
        <w:rPr>
          <w:rFonts w:ascii="Verdana" w:eastAsiaTheme="majorEastAsia" w:hAnsi="Verdana" w:cstheme="majorBidi"/>
          <w:b/>
          <w:bCs/>
          <w:szCs w:val="20"/>
        </w:rPr>
      </w:pPr>
      <w:r w:rsidRPr="00591A2D">
        <w:rPr>
          <w:rFonts w:ascii="Verdana" w:eastAsiaTheme="majorEastAsia" w:hAnsi="Verdana" w:cstheme="majorBidi"/>
          <w:b/>
          <w:bCs/>
          <w:szCs w:val="20"/>
        </w:rPr>
        <w:t>Informações Adicionais</w:t>
      </w:r>
    </w:p>
    <w:p w14:paraId="4C2C6247" w14:textId="77777777" w:rsidR="005D54C1" w:rsidRPr="00591A2D" w:rsidRDefault="005D54C1" w:rsidP="005D54C1">
      <w:pPr>
        <w:rPr>
          <w:rFonts w:ascii="Verdana" w:hAnsi="Verdana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</w:tblGrid>
      <w:tr w:rsidR="0082380D" w:rsidRPr="00591A2D" w14:paraId="251DC311" w14:textId="77777777" w:rsidTr="004C7EBF">
        <w:tc>
          <w:tcPr>
            <w:tcW w:w="2263" w:type="dxa"/>
            <w:vMerge w:val="restart"/>
            <w:vAlign w:val="center"/>
          </w:tcPr>
          <w:p w14:paraId="5DC30E0A" w14:textId="77777777" w:rsidR="00632720" w:rsidRPr="00591A2D" w:rsidRDefault="00632720" w:rsidP="004C7EBF">
            <w:pPr>
              <w:rPr>
                <w:rFonts w:ascii="Verdana" w:hAnsi="Verdana"/>
                <w:sz w:val="22"/>
              </w:rPr>
            </w:pPr>
            <w:r w:rsidRPr="00591A2D">
              <w:rPr>
                <w:rFonts w:ascii="Verdana" w:hAnsi="Verdana"/>
                <w:sz w:val="22"/>
              </w:rPr>
              <w:t>Acionamento</w:t>
            </w:r>
          </w:p>
        </w:tc>
        <w:tc>
          <w:tcPr>
            <w:tcW w:w="3402" w:type="dxa"/>
          </w:tcPr>
          <w:p w14:paraId="1EFE8414" w14:textId="77777777" w:rsidR="00632720" w:rsidRPr="00591A2D" w:rsidRDefault="00BD5B98" w:rsidP="004C7EBF">
            <w:pPr>
              <w:rPr>
                <w:rFonts w:ascii="Verdana" w:hAnsi="Verdana"/>
                <w:sz w:val="22"/>
              </w:rPr>
            </w:pPr>
            <w:sdt>
              <w:sdtPr>
                <w:rPr>
                  <w:rFonts w:ascii="Verdana" w:hAnsi="Verdana"/>
                  <w:sz w:val="22"/>
                </w:rPr>
                <w:id w:val="5414814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32720" w:rsidRPr="00591A2D">
                  <w:rPr>
                    <w:rFonts w:ascii="Segoe UI Symbol" w:eastAsia="MS Gothic" w:hAnsi="Segoe UI Symbol" w:cs="Segoe UI Symbol"/>
                    <w:sz w:val="22"/>
                  </w:rPr>
                  <w:t>☐</w:t>
                </w:r>
              </w:sdtContent>
            </w:sdt>
            <w:r w:rsidR="00632720" w:rsidRPr="00591A2D">
              <w:rPr>
                <w:rFonts w:ascii="Verdana" w:hAnsi="Verdana"/>
                <w:sz w:val="22"/>
              </w:rPr>
              <w:t xml:space="preserve"> Por demanda (Manual)</w:t>
            </w:r>
          </w:p>
        </w:tc>
      </w:tr>
      <w:tr w:rsidR="00632720" w:rsidRPr="00591A2D" w14:paraId="2BDDFA4D" w14:textId="77777777" w:rsidTr="004C7EBF">
        <w:tc>
          <w:tcPr>
            <w:tcW w:w="2263" w:type="dxa"/>
            <w:vMerge/>
          </w:tcPr>
          <w:p w14:paraId="01D127D0" w14:textId="77777777" w:rsidR="00632720" w:rsidRPr="00591A2D" w:rsidRDefault="00632720" w:rsidP="004C7EBF">
            <w:pPr>
              <w:rPr>
                <w:rFonts w:ascii="Verdana" w:hAnsi="Verdana"/>
                <w:sz w:val="22"/>
              </w:rPr>
            </w:pPr>
          </w:p>
        </w:tc>
        <w:tc>
          <w:tcPr>
            <w:tcW w:w="3402" w:type="dxa"/>
          </w:tcPr>
          <w:p w14:paraId="4FF118B9" w14:textId="41927463" w:rsidR="00632720" w:rsidRPr="00591A2D" w:rsidRDefault="00BD5B98" w:rsidP="004C7EBF">
            <w:pPr>
              <w:rPr>
                <w:rFonts w:ascii="Verdana" w:hAnsi="Verdana"/>
                <w:sz w:val="22"/>
              </w:rPr>
            </w:pPr>
            <w:sdt>
              <w:sdtPr>
                <w:rPr>
                  <w:rFonts w:ascii="Verdana" w:hAnsi="Verdana"/>
                  <w:sz w:val="22"/>
                </w:rPr>
                <w:id w:val="680774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A511F" w:rsidRPr="00591A2D">
                  <w:rPr>
                    <w:rFonts w:ascii="Segoe UI Symbol" w:eastAsia="MS Gothic" w:hAnsi="Segoe UI Symbol" w:cs="Segoe UI Symbol"/>
                    <w:sz w:val="22"/>
                  </w:rPr>
                  <w:t>☒</w:t>
                </w:r>
              </w:sdtContent>
            </w:sdt>
            <w:r w:rsidR="00632720" w:rsidRPr="00591A2D">
              <w:rPr>
                <w:rFonts w:ascii="Verdana" w:hAnsi="Verdana"/>
                <w:sz w:val="22"/>
              </w:rPr>
              <w:t xml:space="preserve"> Agendável (Orchestrator)</w:t>
            </w:r>
          </w:p>
          <w:p w14:paraId="6F4E59F5" w14:textId="77777777" w:rsidR="00632720" w:rsidRPr="00591A2D" w:rsidRDefault="00632720" w:rsidP="00632720">
            <w:pPr>
              <w:rPr>
                <w:rFonts w:ascii="Verdana" w:hAnsi="Verdana"/>
                <w:sz w:val="22"/>
              </w:rPr>
            </w:pPr>
            <w:r w:rsidRPr="00591A2D">
              <w:rPr>
                <w:rFonts w:ascii="Verdana" w:hAnsi="Verdana"/>
                <w:sz w:val="22"/>
              </w:rPr>
              <w:t xml:space="preserve">   Frequência </w:t>
            </w:r>
            <w:r w:rsidRPr="00591A2D">
              <w:rPr>
                <w:rFonts w:ascii="Verdana" w:hAnsi="Verdana"/>
                <w:sz w:val="22"/>
                <w:u w:val="single"/>
              </w:rPr>
              <w:t>01 vez ao dia</w:t>
            </w:r>
          </w:p>
        </w:tc>
      </w:tr>
    </w:tbl>
    <w:p w14:paraId="7DD81DD5" w14:textId="77777777" w:rsidR="00632720" w:rsidRPr="00591A2D" w:rsidRDefault="00632720" w:rsidP="00632720">
      <w:pPr>
        <w:rPr>
          <w:rFonts w:ascii="Verdana" w:hAnsi="Verdana"/>
          <w:sz w:val="22"/>
        </w:rPr>
      </w:pPr>
    </w:p>
    <w:p w14:paraId="66FD679E" w14:textId="77777777" w:rsidR="00632720" w:rsidRPr="00591A2D" w:rsidRDefault="00632720" w:rsidP="00632720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3349"/>
      </w:tblGrid>
      <w:tr w:rsidR="0082380D" w:rsidRPr="00591A2D" w14:paraId="10FE8B37" w14:textId="77777777" w:rsidTr="004C7EBF">
        <w:tc>
          <w:tcPr>
            <w:tcW w:w="2316" w:type="dxa"/>
            <w:vMerge w:val="restart"/>
            <w:vAlign w:val="center"/>
          </w:tcPr>
          <w:p w14:paraId="227D0053" w14:textId="77777777" w:rsidR="00632720" w:rsidRPr="00591A2D" w:rsidRDefault="00632720" w:rsidP="004C7EBF">
            <w:pPr>
              <w:rPr>
                <w:rFonts w:ascii="Verdana" w:hAnsi="Verdana"/>
                <w:sz w:val="22"/>
              </w:rPr>
            </w:pPr>
            <w:r w:rsidRPr="00591A2D">
              <w:rPr>
                <w:rFonts w:ascii="Verdana" w:hAnsi="Verdana"/>
                <w:sz w:val="22"/>
              </w:rPr>
              <w:t>Acesso/Construção</w:t>
            </w:r>
          </w:p>
        </w:tc>
        <w:tc>
          <w:tcPr>
            <w:tcW w:w="3349" w:type="dxa"/>
          </w:tcPr>
          <w:p w14:paraId="30824785" w14:textId="77777777" w:rsidR="00632720" w:rsidRPr="00591A2D" w:rsidRDefault="00BD5B98" w:rsidP="004C7EBF">
            <w:pPr>
              <w:rPr>
                <w:rFonts w:ascii="Verdana" w:hAnsi="Verdana"/>
                <w:sz w:val="22"/>
              </w:rPr>
            </w:pPr>
            <w:sdt>
              <w:sdtPr>
                <w:rPr>
                  <w:rFonts w:ascii="Verdana" w:hAnsi="Verdana"/>
                  <w:sz w:val="22"/>
                </w:rPr>
                <w:id w:val="16806617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32720" w:rsidRPr="00591A2D">
                  <w:rPr>
                    <w:rFonts w:ascii="Segoe UI Symbol" w:eastAsia="MS Gothic" w:hAnsi="Segoe UI Symbol" w:cs="Segoe UI Symbol"/>
                    <w:sz w:val="22"/>
                  </w:rPr>
                  <w:t>☒</w:t>
                </w:r>
              </w:sdtContent>
            </w:sdt>
            <w:r w:rsidR="00632720" w:rsidRPr="00591A2D">
              <w:rPr>
                <w:rFonts w:ascii="Verdana" w:hAnsi="Verdana"/>
                <w:sz w:val="22"/>
              </w:rPr>
              <w:t xml:space="preserve"> Permite VPN</w:t>
            </w:r>
          </w:p>
        </w:tc>
      </w:tr>
      <w:tr w:rsidR="00632720" w:rsidRPr="00591A2D" w14:paraId="5A7C25E3" w14:textId="77777777" w:rsidTr="004C7EBF">
        <w:tc>
          <w:tcPr>
            <w:tcW w:w="2316" w:type="dxa"/>
            <w:vMerge/>
          </w:tcPr>
          <w:p w14:paraId="102F84EA" w14:textId="77777777" w:rsidR="00632720" w:rsidRPr="00591A2D" w:rsidRDefault="00632720" w:rsidP="004C7EBF">
            <w:pPr>
              <w:rPr>
                <w:rFonts w:ascii="Verdana" w:hAnsi="Verdana"/>
                <w:sz w:val="22"/>
              </w:rPr>
            </w:pPr>
          </w:p>
        </w:tc>
        <w:tc>
          <w:tcPr>
            <w:tcW w:w="3349" w:type="dxa"/>
          </w:tcPr>
          <w:p w14:paraId="0A0AC6E0" w14:textId="77777777" w:rsidR="00632720" w:rsidRPr="00591A2D" w:rsidRDefault="00BD5B98" w:rsidP="004C7EBF">
            <w:pPr>
              <w:rPr>
                <w:rFonts w:ascii="Verdana" w:hAnsi="Verdana"/>
                <w:sz w:val="22"/>
              </w:rPr>
            </w:pPr>
            <w:sdt>
              <w:sdtPr>
                <w:rPr>
                  <w:rFonts w:ascii="Verdana" w:hAnsi="Verdana"/>
                  <w:sz w:val="22"/>
                </w:rPr>
                <w:id w:val="4385738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2380D" w:rsidRPr="00591A2D">
                  <w:rPr>
                    <w:rFonts w:ascii="Segoe UI Symbol" w:eastAsia="MS Gothic" w:hAnsi="Segoe UI Symbol" w:cs="Segoe UI Symbol"/>
                    <w:sz w:val="22"/>
                  </w:rPr>
                  <w:t>☐</w:t>
                </w:r>
              </w:sdtContent>
            </w:sdt>
            <w:r w:rsidR="00632720" w:rsidRPr="00591A2D">
              <w:rPr>
                <w:rFonts w:ascii="Verdana" w:hAnsi="Verdana"/>
                <w:sz w:val="22"/>
              </w:rPr>
              <w:t>´</w:t>
            </w:r>
            <w:proofErr w:type="spellStart"/>
            <w:r w:rsidR="00632720" w:rsidRPr="00591A2D">
              <w:rPr>
                <w:rFonts w:ascii="Verdana" w:hAnsi="Verdana"/>
                <w:sz w:val="22"/>
              </w:rPr>
              <w:t>In-loco</w:t>
            </w:r>
            <w:proofErr w:type="spellEnd"/>
            <w:r w:rsidR="00632720" w:rsidRPr="00591A2D">
              <w:rPr>
                <w:rFonts w:ascii="Verdana" w:hAnsi="Verdana"/>
                <w:sz w:val="22"/>
              </w:rPr>
              <w:t>’</w:t>
            </w:r>
          </w:p>
        </w:tc>
      </w:tr>
    </w:tbl>
    <w:p w14:paraId="67C65D3D" w14:textId="77777777" w:rsidR="00632720" w:rsidRPr="00591A2D" w:rsidRDefault="00632720" w:rsidP="00632720">
      <w:pPr>
        <w:rPr>
          <w:rFonts w:ascii="Verdana" w:hAnsi="Verdana"/>
        </w:rPr>
      </w:pPr>
    </w:p>
    <w:p w14:paraId="3FF3DCF4" w14:textId="77777777" w:rsidR="005D54C1" w:rsidRPr="00591A2D" w:rsidRDefault="005D54C1" w:rsidP="005D54C1">
      <w:pPr>
        <w:pStyle w:val="Heading1"/>
        <w:rPr>
          <w:rFonts w:ascii="Verdana" w:hAnsi="Verdana"/>
          <w:color w:val="auto"/>
          <w:sz w:val="20"/>
          <w:szCs w:val="20"/>
        </w:rPr>
      </w:pPr>
      <w:r w:rsidRPr="00591A2D">
        <w:rPr>
          <w:rFonts w:ascii="Verdana" w:hAnsi="Verdana"/>
          <w:color w:val="auto"/>
          <w:sz w:val="20"/>
          <w:szCs w:val="20"/>
        </w:rPr>
        <w:t>Estimativa de ‘ganho’</w:t>
      </w:r>
    </w:p>
    <w:p w14:paraId="097056C8" w14:textId="77777777" w:rsidR="005D54C1" w:rsidRPr="00591A2D" w:rsidRDefault="005D54C1" w:rsidP="005D54C1">
      <w:pPr>
        <w:rPr>
          <w:rFonts w:ascii="Verdana" w:hAnsi="Verdana"/>
          <w:szCs w:val="20"/>
        </w:rPr>
      </w:pPr>
    </w:p>
    <w:tbl>
      <w:tblPr>
        <w:tblW w:w="3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98"/>
      </w:tblGrid>
      <w:tr w:rsidR="0082380D" w:rsidRPr="00591A2D" w14:paraId="54BFEA02" w14:textId="77777777" w:rsidTr="005D1C99">
        <w:trPr>
          <w:trHeight w:val="279"/>
        </w:trPr>
        <w:tc>
          <w:tcPr>
            <w:tcW w:w="3198" w:type="dxa"/>
            <w:shd w:val="clear" w:color="auto" w:fill="000000" w:themeFill="text1"/>
            <w:vAlign w:val="center"/>
          </w:tcPr>
          <w:p w14:paraId="35BDFDD7" w14:textId="77777777" w:rsidR="005D54C1" w:rsidRPr="00591A2D" w:rsidRDefault="005D54C1" w:rsidP="005629AB">
            <w:pPr>
              <w:rPr>
                <w:rFonts w:ascii="Verdana" w:hAnsi="Verdana"/>
                <w:b/>
                <w:szCs w:val="20"/>
              </w:rPr>
            </w:pPr>
            <w:r w:rsidRPr="00591A2D">
              <w:rPr>
                <w:rFonts w:ascii="Verdana" w:hAnsi="Verdana"/>
                <w:b/>
                <w:szCs w:val="20"/>
              </w:rPr>
              <w:t>Processo Manual – AS IS</w:t>
            </w:r>
          </w:p>
        </w:tc>
      </w:tr>
      <w:tr w:rsidR="005D54C1" w:rsidRPr="00591A2D" w14:paraId="3739C398" w14:textId="77777777" w:rsidTr="005D1C99">
        <w:trPr>
          <w:trHeight w:val="394"/>
        </w:trPr>
        <w:tc>
          <w:tcPr>
            <w:tcW w:w="3198" w:type="dxa"/>
          </w:tcPr>
          <w:p w14:paraId="618144D0" w14:textId="22E41547" w:rsidR="00D46026" w:rsidRPr="00591A2D" w:rsidRDefault="004B020D" w:rsidP="005D54C1">
            <w:pPr>
              <w:rPr>
                <w:rFonts w:ascii="Verdana" w:hAnsi="Verdana" w:cs="Arial"/>
                <w:szCs w:val="20"/>
              </w:rPr>
            </w:pPr>
            <w:r w:rsidRPr="00591A2D">
              <w:rPr>
                <w:rFonts w:ascii="Verdana" w:hAnsi="Verdana" w:cs="Arial"/>
                <w:szCs w:val="20"/>
              </w:rPr>
              <w:t>2</w:t>
            </w:r>
            <w:r w:rsidR="0082380D" w:rsidRPr="00591A2D">
              <w:rPr>
                <w:rFonts w:ascii="Verdana" w:hAnsi="Verdana" w:cs="Arial"/>
                <w:szCs w:val="20"/>
              </w:rPr>
              <w:t xml:space="preserve"> FTE</w:t>
            </w:r>
          </w:p>
        </w:tc>
      </w:tr>
    </w:tbl>
    <w:p w14:paraId="3E116480" w14:textId="77777777" w:rsidR="005D1C99" w:rsidRPr="00591A2D" w:rsidRDefault="005D1C99" w:rsidP="005D54C1">
      <w:pPr>
        <w:rPr>
          <w:rFonts w:ascii="Verdana" w:hAnsi="Verdana"/>
          <w:szCs w:val="20"/>
        </w:rPr>
      </w:pPr>
    </w:p>
    <w:p w14:paraId="3C496AE0" w14:textId="77777777" w:rsidR="005D54C1" w:rsidRPr="00591A2D" w:rsidRDefault="005D54C1" w:rsidP="005D54C1">
      <w:pPr>
        <w:rPr>
          <w:rFonts w:ascii="Verdana" w:hAnsi="Verdana"/>
          <w:szCs w:val="20"/>
        </w:rPr>
      </w:pPr>
    </w:p>
    <w:p w14:paraId="6795EE30" w14:textId="77777777" w:rsidR="005D54C1" w:rsidRPr="00591A2D" w:rsidRDefault="005D54C1" w:rsidP="005D54C1">
      <w:pPr>
        <w:rPr>
          <w:rFonts w:ascii="Verdana" w:hAnsi="Verdana"/>
          <w:szCs w:val="20"/>
        </w:rPr>
      </w:pPr>
    </w:p>
    <w:tbl>
      <w:tblPr>
        <w:tblW w:w="5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2693"/>
      </w:tblGrid>
      <w:tr w:rsidR="0082380D" w:rsidRPr="00591A2D" w14:paraId="40A2E876" w14:textId="77777777" w:rsidTr="005629AB">
        <w:trPr>
          <w:trHeight w:val="286"/>
        </w:trPr>
        <w:tc>
          <w:tcPr>
            <w:tcW w:w="2405" w:type="dxa"/>
            <w:shd w:val="clear" w:color="auto" w:fill="000000" w:themeFill="text1"/>
            <w:vAlign w:val="center"/>
          </w:tcPr>
          <w:p w14:paraId="7DDF86F8" w14:textId="77777777" w:rsidR="005D54C1" w:rsidRPr="00591A2D" w:rsidRDefault="005D54C1" w:rsidP="005629AB">
            <w:pPr>
              <w:rPr>
                <w:rFonts w:ascii="Verdana" w:hAnsi="Verdana"/>
                <w:b/>
                <w:szCs w:val="20"/>
              </w:rPr>
            </w:pPr>
            <w:r w:rsidRPr="00591A2D">
              <w:rPr>
                <w:rFonts w:ascii="Verdana" w:hAnsi="Verdana"/>
                <w:b/>
                <w:szCs w:val="20"/>
              </w:rPr>
              <w:t>Pessoas – AS IS</w:t>
            </w:r>
          </w:p>
        </w:tc>
        <w:tc>
          <w:tcPr>
            <w:tcW w:w="2693" w:type="dxa"/>
            <w:shd w:val="clear" w:color="auto" w:fill="000000" w:themeFill="text1"/>
            <w:vAlign w:val="center"/>
          </w:tcPr>
          <w:p w14:paraId="0349C8A4" w14:textId="77777777" w:rsidR="005D54C1" w:rsidRPr="00591A2D" w:rsidRDefault="005D54C1" w:rsidP="005629AB">
            <w:pPr>
              <w:rPr>
                <w:rFonts w:ascii="Verdana" w:hAnsi="Verdana"/>
                <w:b/>
                <w:szCs w:val="20"/>
              </w:rPr>
            </w:pPr>
            <w:r w:rsidRPr="00591A2D">
              <w:rPr>
                <w:rFonts w:ascii="Verdana" w:hAnsi="Verdana"/>
                <w:b/>
                <w:szCs w:val="20"/>
              </w:rPr>
              <w:t>Pessoas – TO BE</w:t>
            </w:r>
          </w:p>
        </w:tc>
      </w:tr>
      <w:tr w:rsidR="005D54C1" w:rsidRPr="00591A2D" w14:paraId="75DFBD53" w14:textId="77777777" w:rsidTr="005629AB">
        <w:tc>
          <w:tcPr>
            <w:tcW w:w="2405" w:type="dxa"/>
          </w:tcPr>
          <w:p w14:paraId="44BCC924" w14:textId="4A839B0E" w:rsidR="005D54C1" w:rsidRPr="00591A2D" w:rsidRDefault="00615AC1" w:rsidP="005629AB">
            <w:pPr>
              <w:jc w:val="center"/>
              <w:rPr>
                <w:rFonts w:ascii="Verdana" w:hAnsi="Verdana" w:cs="Arial"/>
                <w:szCs w:val="20"/>
              </w:rPr>
            </w:pPr>
            <w:r>
              <w:rPr>
                <w:rFonts w:ascii="Verdana" w:hAnsi="Verdana" w:cs="Arial"/>
                <w:szCs w:val="20"/>
              </w:rPr>
              <w:t>2</w:t>
            </w:r>
            <w:r w:rsidR="005D54C1" w:rsidRPr="00591A2D">
              <w:rPr>
                <w:rFonts w:ascii="Verdana" w:hAnsi="Verdana" w:cs="Arial"/>
                <w:szCs w:val="20"/>
              </w:rPr>
              <w:t xml:space="preserve"> </w:t>
            </w:r>
          </w:p>
        </w:tc>
        <w:tc>
          <w:tcPr>
            <w:tcW w:w="2693" w:type="dxa"/>
          </w:tcPr>
          <w:p w14:paraId="197D457E" w14:textId="77777777" w:rsidR="005D54C1" w:rsidRPr="00591A2D" w:rsidRDefault="0082380D" w:rsidP="005629AB">
            <w:pPr>
              <w:jc w:val="center"/>
              <w:rPr>
                <w:rFonts w:ascii="Verdana" w:hAnsi="Verdana" w:cs="Arial"/>
                <w:szCs w:val="20"/>
              </w:rPr>
            </w:pPr>
            <w:r w:rsidRPr="00591A2D">
              <w:rPr>
                <w:rFonts w:ascii="Verdana" w:hAnsi="Verdana" w:cs="Arial"/>
                <w:szCs w:val="20"/>
              </w:rPr>
              <w:t>0</w:t>
            </w:r>
          </w:p>
        </w:tc>
      </w:tr>
    </w:tbl>
    <w:p w14:paraId="236F0F17" w14:textId="77777777" w:rsidR="006964FF" w:rsidRPr="00591A2D" w:rsidRDefault="006964FF" w:rsidP="006964FF">
      <w:pPr>
        <w:rPr>
          <w:rFonts w:ascii="Verdana" w:hAnsi="Verdana"/>
          <w:szCs w:val="20"/>
        </w:rPr>
      </w:pPr>
    </w:p>
    <w:p w14:paraId="5C03B90B" w14:textId="042F6884" w:rsidR="006964FF" w:rsidRPr="00591A2D" w:rsidRDefault="006964FF" w:rsidP="006964FF">
      <w:pPr>
        <w:rPr>
          <w:rFonts w:ascii="Verdana" w:hAnsi="Verdana"/>
          <w:szCs w:val="20"/>
        </w:rPr>
      </w:pPr>
      <w:r w:rsidRPr="00591A2D">
        <w:rPr>
          <w:rFonts w:ascii="Verdana" w:hAnsi="Verdana"/>
          <w:sz w:val="16"/>
          <w:szCs w:val="16"/>
        </w:rPr>
        <w:t xml:space="preserve">* </w:t>
      </w:r>
      <w:r w:rsidR="004B020D" w:rsidRPr="00591A2D">
        <w:rPr>
          <w:rFonts w:ascii="Verdana" w:hAnsi="Verdana"/>
          <w:sz w:val="16"/>
          <w:szCs w:val="16"/>
        </w:rPr>
        <w:t>considerando as atividades de Extração e Envio dos relatórios</w:t>
      </w:r>
    </w:p>
    <w:p w14:paraId="15DEBA88" w14:textId="77777777" w:rsidR="005D1C99" w:rsidRPr="00591A2D" w:rsidRDefault="005D1C99" w:rsidP="005D54C1">
      <w:pPr>
        <w:rPr>
          <w:rFonts w:ascii="Verdana" w:hAnsi="Verdana"/>
          <w:szCs w:val="20"/>
        </w:rPr>
      </w:pPr>
    </w:p>
    <w:p w14:paraId="1CA6BD96" w14:textId="77777777" w:rsidR="005D54C1" w:rsidRPr="00591A2D" w:rsidRDefault="005D54C1" w:rsidP="005D54C1">
      <w:pPr>
        <w:pStyle w:val="Heading1"/>
        <w:rPr>
          <w:rFonts w:ascii="Verdana" w:hAnsi="Verdana"/>
          <w:color w:val="auto"/>
          <w:sz w:val="20"/>
          <w:szCs w:val="20"/>
        </w:rPr>
      </w:pPr>
      <w:r w:rsidRPr="00591A2D">
        <w:rPr>
          <w:rFonts w:ascii="Verdana" w:hAnsi="Verdana"/>
          <w:color w:val="auto"/>
          <w:sz w:val="20"/>
          <w:szCs w:val="20"/>
        </w:rPr>
        <w:t>Histórico de Edição do Documento</w:t>
      </w:r>
    </w:p>
    <w:p w14:paraId="43C3F696" w14:textId="77777777" w:rsidR="005D54C1" w:rsidRPr="00591A2D" w:rsidRDefault="005D54C1" w:rsidP="005D54C1">
      <w:pPr>
        <w:rPr>
          <w:rFonts w:ascii="Verdana" w:hAnsi="Verdana"/>
          <w:szCs w:val="20"/>
        </w:rPr>
      </w:pPr>
    </w:p>
    <w:tbl>
      <w:tblPr>
        <w:tblW w:w="8364" w:type="dxa"/>
        <w:tblInd w:w="-5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224"/>
        <w:gridCol w:w="1890"/>
        <w:gridCol w:w="2691"/>
        <w:gridCol w:w="2559"/>
      </w:tblGrid>
      <w:tr w:rsidR="0082380D" w:rsidRPr="00591A2D" w14:paraId="58AA631D" w14:textId="77777777" w:rsidTr="005629AB">
        <w:trPr>
          <w:trHeight w:val="310"/>
          <w:tblHeader/>
        </w:trPr>
        <w:tc>
          <w:tcPr>
            <w:tcW w:w="12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4FD7C330" w14:textId="77777777" w:rsidR="005D54C1" w:rsidRPr="00591A2D" w:rsidRDefault="005D54C1" w:rsidP="005629AB">
            <w:pPr>
              <w:pStyle w:val="Tablehead1"/>
              <w:ind w:left="-112"/>
              <w:rPr>
                <w:color w:val="auto"/>
                <w:sz w:val="20"/>
              </w:rPr>
            </w:pPr>
            <w:r w:rsidRPr="00591A2D">
              <w:rPr>
                <w:color w:val="auto"/>
                <w:sz w:val="20"/>
              </w:rPr>
              <w:t>Versão</w:t>
            </w:r>
          </w:p>
        </w:tc>
        <w:tc>
          <w:tcPr>
            <w:tcW w:w="18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2367FB74" w14:textId="77777777" w:rsidR="005D54C1" w:rsidRPr="00591A2D" w:rsidRDefault="005D54C1" w:rsidP="005629AB">
            <w:pPr>
              <w:pStyle w:val="Tablehead1"/>
              <w:rPr>
                <w:color w:val="auto"/>
                <w:sz w:val="20"/>
              </w:rPr>
            </w:pPr>
            <w:r w:rsidRPr="00591A2D">
              <w:rPr>
                <w:color w:val="auto"/>
                <w:sz w:val="20"/>
              </w:rPr>
              <w:t>Data</w:t>
            </w:r>
          </w:p>
        </w:tc>
        <w:tc>
          <w:tcPr>
            <w:tcW w:w="26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67266402" w14:textId="77777777" w:rsidR="005D54C1" w:rsidRPr="00591A2D" w:rsidRDefault="005D54C1" w:rsidP="005629AB">
            <w:pPr>
              <w:pStyle w:val="Tablehead1"/>
              <w:rPr>
                <w:color w:val="auto"/>
                <w:sz w:val="20"/>
              </w:rPr>
            </w:pPr>
            <w:r w:rsidRPr="00591A2D">
              <w:rPr>
                <w:color w:val="auto"/>
                <w:sz w:val="20"/>
              </w:rPr>
              <w:t>Adições/Modificações</w:t>
            </w:r>
          </w:p>
        </w:tc>
        <w:tc>
          <w:tcPr>
            <w:tcW w:w="25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46D79CE2" w14:textId="77777777" w:rsidR="005D54C1" w:rsidRPr="00591A2D" w:rsidRDefault="005D54C1" w:rsidP="005629AB">
            <w:pPr>
              <w:pStyle w:val="Tablehead1"/>
              <w:rPr>
                <w:color w:val="auto"/>
                <w:sz w:val="20"/>
              </w:rPr>
            </w:pPr>
            <w:r w:rsidRPr="00591A2D">
              <w:rPr>
                <w:color w:val="auto"/>
                <w:sz w:val="20"/>
              </w:rPr>
              <w:t>Preparado/Revisado por</w:t>
            </w:r>
          </w:p>
        </w:tc>
      </w:tr>
      <w:tr w:rsidR="0082380D" w:rsidRPr="00591A2D" w14:paraId="16E89726" w14:textId="77777777" w:rsidTr="005629AB">
        <w:tc>
          <w:tcPr>
            <w:tcW w:w="1224" w:type="dxa"/>
            <w:tcBorders>
              <w:top w:val="single" w:sz="4" w:space="0" w:color="FFFFFF"/>
            </w:tcBorders>
          </w:tcPr>
          <w:p w14:paraId="1BA947A6" w14:textId="77777777" w:rsidR="005D54C1" w:rsidRPr="00591A2D" w:rsidRDefault="005D54C1" w:rsidP="005629AB">
            <w:pPr>
              <w:pStyle w:val="Tabletext"/>
              <w:rPr>
                <w:color w:val="auto"/>
              </w:rPr>
            </w:pPr>
            <w:r w:rsidRPr="00591A2D">
              <w:rPr>
                <w:color w:val="auto"/>
              </w:rPr>
              <w:t>1.0</w:t>
            </w:r>
          </w:p>
        </w:tc>
        <w:tc>
          <w:tcPr>
            <w:tcW w:w="1890" w:type="dxa"/>
            <w:tcBorders>
              <w:top w:val="single" w:sz="4" w:space="0" w:color="FFFFFF"/>
            </w:tcBorders>
            <w:vAlign w:val="center"/>
          </w:tcPr>
          <w:p w14:paraId="482E654D" w14:textId="75E53CEA" w:rsidR="005D54C1" w:rsidRPr="00591A2D" w:rsidRDefault="004B020D" w:rsidP="005629AB">
            <w:pPr>
              <w:pStyle w:val="Bodycopy"/>
              <w:rPr>
                <w:b/>
                <w:color w:val="auto"/>
                <w:lang w:val="pt-BR"/>
              </w:rPr>
            </w:pPr>
            <w:r w:rsidRPr="00591A2D">
              <w:rPr>
                <w:color w:val="auto"/>
                <w:lang w:val="pt-BR"/>
              </w:rPr>
              <w:t>15.01.2020</w:t>
            </w:r>
          </w:p>
        </w:tc>
        <w:tc>
          <w:tcPr>
            <w:tcW w:w="2691" w:type="dxa"/>
            <w:tcBorders>
              <w:top w:val="single" w:sz="4" w:space="0" w:color="FFFFFF"/>
            </w:tcBorders>
          </w:tcPr>
          <w:p w14:paraId="36F10514" w14:textId="77777777" w:rsidR="005D54C1" w:rsidRPr="00591A2D" w:rsidRDefault="005D54C1" w:rsidP="005629AB">
            <w:pPr>
              <w:pStyle w:val="Tabletext"/>
              <w:rPr>
                <w:color w:val="auto"/>
              </w:rPr>
            </w:pPr>
            <w:r w:rsidRPr="00591A2D">
              <w:rPr>
                <w:color w:val="auto"/>
              </w:rPr>
              <w:t>Versão Inicial</w:t>
            </w:r>
          </w:p>
        </w:tc>
        <w:tc>
          <w:tcPr>
            <w:tcW w:w="2559" w:type="dxa"/>
            <w:tcBorders>
              <w:top w:val="single" w:sz="4" w:space="0" w:color="FFFFFF"/>
            </w:tcBorders>
          </w:tcPr>
          <w:p w14:paraId="575C9C64" w14:textId="77777777" w:rsidR="005D54C1" w:rsidRPr="00591A2D" w:rsidRDefault="00B05E00" w:rsidP="005629AB">
            <w:pPr>
              <w:pStyle w:val="Tabletext"/>
              <w:rPr>
                <w:color w:val="auto"/>
              </w:rPr>
            </w:pPr>
            <w:r w:rsidRPr="00591A2D">
              <w:rPr>
                <w:color w:val="auto"/>
              </w:rPr>
              <w:t>José Eduardo Silva</w:t>
            </w:r>
          </w:p>
        </w:tc>
      </w:tr>
    </w:tbl>
    <w:p w14:paraId="73FB5914" w14:textId="29FDA97D" w:rsidR="004B020D" w:rsidRPr="00591A2D" w:rsidRDefault="004B020D" w:rsidP="004E322A">
      <w:pPr>
        <w:rPr>
          <w:rFonts w:ascii="Verdana" w:hAnsi="Verdana"/>
          <w:szCs w:val="20"/>
        </w:rPr>
      </w:pPr>
    </w:p>
    <w:p w14:paraId="035BE400" w14:textId="77777777" w:rsidR="004B020D" w:rsidRPr="00591A2D" w:rsidRDefault="004B020D">
      <w:pPr>
        <w:spacing w:after="200" w:line="276" w:lineRule="auto"/>
        <w:rPr>
          <w:rFonts w:ascii="Verdana" w:hAnsi="Verdana"/>
          <w:szCs w:val="20"/>
        </w:rPr>
      </w:pPr>
      <w:r w:rsidRPr="00591A2D">
        <w:rPr>
          <w:rFonts w:ascii="Verdana" w:hAnsi="Verdana"/>
          <w:szCs w:val="20"/>
        </w:rPr>
        <w:br w:type="page"/>
      </w:r>
    </w:p>
    <w:p w14:paraId="2FD2185E" w14:textId="7BDCF751" w:rsidR="00B6245F" w:rsidRPr="00B705C0" w:rsidRDefault="004B020D" w:rsidP="004E322A">
      <w:pPr>
        <w:rPr>
          <w:rFonts w:ascii="Verdana" w:hAnsi="Verdana"/>
          <w:b/>
          <w:sz w:val="16"/>
          <w:szCs w:val="20"/>
        </w:rPr>
      </w:pPr>
      <w:r w:rsidRPr="00B705C0">
        <w:rPr>
          <w:rFonts w:ascii="Verdana" w:hAnsi="Verdana"/>
          <w:b/>
          <w:sz w:val="16"/>
          <w:szCs w:val="20"/>
        </w:rPr>
        <w:lastRenderedPageBreak/>
        <w:t>Detalhamento do Processo:</w:t>
      </w:r>
    </w:p>
    <w:p w14:paraId="6708D868" w14:textId="596302E5" w:rsidR="004B020D" w:rsidRPr="00B705C0" w:rsidRDefault="004B020D" w:rsidP="004E322A">
      <w:pPr>
        <w:rPr>
          <w:rFonts w:ascii="Verdana" w:hAnsi="Verdana"/>
          <w:b/>
          <w:sz w:val="16"/>
          <w:szCs w:val="20"/>
        </w:rPr>
      </w:pPr>
    </w:p>
    <w:p w14:paraId="4672E15C" w14:textId="1E6524D8" w:rsidR="004B020D" w:rsidRPr="00B705C0" w:rsidRDefault="004B020D" w:rsidP="004E322A">
      <w:pPr>
        <w:rPr>
          <w:rFonts w:ascii="Verdana" w:hAnsi="Verdana"/>
          <w:sz w:val="16"/>
          <w:szCs w:val="20"/>
        </w:rPr>
      </w:pPr>
      <w:r w:rsidRPr="00B705C0">
        <w:rPr>
          <w:rFonts w:ascii="Verdana" w:hAnsi="Verdana"/>
          <w:sz w:val="16"/>
          <w:szCs w:val="20"/>
        </w:rPr>
        <w:t>Acessar sistema (</w:t>
      </w:r>
      <w:r w:rsidR="00981031">
        <w:rPr>
          <w:rFonts w:ascii="Verdana" w:hAnsi="Verdana"/>
          <w:sz w:val="16"/>
          <w:szCs w:val="20"/>
        </w:rPr>
        <w:t>NORBER</w:t>
      </w:r>
      <w:bookmarkStart w:id="0" w:name="_GoBack"/>
      <w:bookmarkEnd w:id="0"/>
      <w:r w:rsidRPr="00B705C0">
        <w:rPr>
          <w:rFonts w:ascii="Verdana" w:hAnsi="Verdana"/>
          <w:sz w:val="16"/>
          <w:szCs w:val="20"/>
        </w:rPr>
        <w:t>)</w:t>
      </w:r>
    </w:p>
    <w:p w14:paraId="0569E80D" w14:textId="33F50AC8" w:rsidR="004B020D" w:rsidRPr="00B705C0" w:rsidRDefault="004B020D" w:rsidP="004E322A">
      <w:pPr>
        <w:rPr>
          <w:rFonts w:ascii="Verdana" w:hAnsi="Verdana"/>
          <w:sz w:val="16"/>
          <w:szCs w:val="20"/>
        </w:rPr>
      </w:pPr>
      <w:r w:rsidRPr="00B705C0">
        <w:rPr>
          <w:rFonts w:ascii="Verdana" w:hAnsi="Verdana"/>
          <w:sz w:val="16"/>
          <w:szCs w:val="20"/>
        </w:rPr>
        <w:t>Colocar Login e Senha</w:t>
      </w:r>
    </w:p>
    <w:p w14:paraId="5AAB66B5" w14:textId="7C90159A" w:rsidR="004B020D" w:rsidRPr="00B705C0" w:rsidRDefault="004B020D" w:rsidP="004E322A">
      <w:pPr>
        <w:rPr>
          <w:rFonts w:ascii="Verdana" w:hAnsi="Verdana"/>
          <w:sz w:val="16"/>
          <w:szCs w:val="20"/>
        </w:rPr>
      </w:pPr>
    </w:p>
    <w:p w14:paraId="0140BE40" w14:textId="7A3C7EBD" w:rsidR="00591A2D" w:rsidRPr="00B705C0" w:rsidRDefault="00591A2D" w:rsidP="00B705C0">
      <w:pPr>
        <w:rPr>
          <w:rFonts w:ascii="Verdana" w:hAnsi="Verdana"/>
          <w:b/>
          <w:sz w:val="16"/>
          <w:szCs w:val="30"/>
        </w:rPr>
      </w:pPr>
      <w:r w:rsidRPr="00B705C0">
        <w:rPr>
          <w:rFonts w:ascii="Verdana" w:hAnsi="Verdana"/>
          <w:b/>
          <w:sz w:val="16"/>
          <w:szCs w:val="30"/>
        </w:rPr>
        <w:t>Emissão de Relatórios</w:t>
      </w:r>
    </w:p>
    <w:p w14:paraId="2BCF5A78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 w:cstheme="minorHAnsi"/>
          <w:sz w:val="16"/>
        </w:rPr>
      </w:pPr>
      <w:r w:rsidRPr="00B705C0">
        <w:rPr>
          <w:rFonts w:ascii="Verdana" w:hAnsi="Verdana" w:cstheme="minorHAnsi"/>
          <w:sz w:val="16"/>
        </w:rPr>
        <w:t xml:space="preserve">Acesse o Menu Relatórios, aba “Hora Extra”. </w:t>
      </w:r>
    </w:p>
    <w:p w14:paraId="22E6934A" w14:textId="77777777" w:rsidR="00B705C0" w:rsidRPr="00B705C0" w:rsidRDefault="00591A2D" w:rsidP="00591A2D">
      <w:pPr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3AA60E38" wp14:editId="0F7C4FB1">
            <wp:extent cx="5419725" cy="7810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B905" w14:textId="77777777" w:rsidR="00B705C0" w:rsidRPr="00B705C0" w:rsidRDefault="00B705C0" w:rsidP="00591A2D">
      <w:pPr>
        <w:rPr>
          <w:rFonts w:ascii="Verdana" w:hAnsi="Verdana"/>
          <w:sz w:val="16"/>
        </w:rPr>
      </w:pPr>
    </w:p>
    <w:p w14:paraId="4CCE706E" w14:textId="178FD21F" w:rsidR="00591A2D" w:rsidRPr="00B705C0" w:rsidRDefault="00374FDE" w:rsidP="00591A2D">
      <w:pPr>
        <w:rPr>
          <w:rFonts w:ascii="Verdana" w:hAnsi="Verdana"/>
          <w:noProof/>
          <w:sz w:val="16"/>
        </w:rPr>
      </w:pPr>
      <w:r>
        <w:rPr>
          <w:rFonts w:ascii="Verdana" w:hAnsi="Verdana"/>
          <w:b/>
          <w:noProof/>
          <w:sz w:val="16"/>
        </w:rPr>
        <w:t xml:space="preserve">1 - </w:t>
      </w:r>
      <w:r w:rsidR="00B705C0" w:rsidRPr="00B705C0">
        <w:rPr>
          <w:rFonts w:ascii="Verdana" w:hAnsi="Verdana"/>
          <w:b/>
          <w:noProof/>
          <w:sz w:val="16"/>
        </w:rPr>
        <w:t>Relatório de Hora Extra</w:t>
      </w:r>
      <w:r w:rsidR="00B705C0" w:rsidRPr="00B705C0">
        <w:rPr>
          <w:rFonts w:ascii="Verdana" w:hAnsi="Verdana"/>
          <w:noProof/>
          <w:sz w:val="16"/>
        </w:rPr>
        <w:t>:</w:t>
      </w:r>
    </w:p>
    <w:p w14:paraId="0247FC66" w14:textId="77777777" w:rsidR="00B705C0" w:rsidRPr="00B705C0" w:rsidRDefault="00B705C0" w:rsidP="00591A2D">
      <w:pPr>
        <w:rPr>
          <w:rFonts w:ascii="Verdana" w:hAnsi="Verdana"/>
          <w:sz w:val="16"/>
        </w:rPr>
      </w:pPr>
    </w:p>
    <w:p w14:paraId="26BC1234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Para que a emissão saia da no formado abaixo, os flags deverão estar da seguinte forma:</w:t>
      </w:r>
    </w:p>
    <w:p w14:paraId="181315C8" w14:textId="77777777" w:rsidR="00591A2D" w:rsidRPr="00B705C0" w:rsidRDefault="00591A2D" w:rsidP="00591A2D">
      <w:pPr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1639CC5B" wp14:editId="426177EE">
            <wp:extent cx="4943475" cy="448574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404" cy="449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58AC" w14:textId="77777777" w:rsidR="00591A2D" w:rsidRPr="00B705C0" w:rsidRDefault="00591A2D" w:rsidP="00591A2D">
      <w:pPr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3042BA22" wp14:editId="0AEB6792">
            <wp:extent cx="5943600" cy="1409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90" b="12338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A1DF3" w14:textId="77777777" w:rsidR="00B705C0" w:rsidRDefault="00B705C0">
      <w:pPr>
        <w:spacing w:after="200" w:line="276" w:lineRule="auto"/>
        <w:rPr>
          <w:rFonts w:ascii="Verdana" w:hAnsi="Verdana"/>
          <w:sz w:val="16"/>
        </w:rPr>
      </w:pPr>
      <w:r>
        <w:rPr>
          <w:rFonts w:ascii="Verdana" w:hAnsi="Verdana"/>
          <w:sz w:val="16"/>
        </w:rPr>
        <w:br w:type="page"/>
      </w:r>
    </w:p>
    <w:p w14:paraId="79518F1B" w14:textId="4D7558AA" w:rsidR="00591A2D" w:rsidRPr="00B705C0" w:rsidRDefault="00374FDE" w:rsidP="00591A2D">
      <w:pPr>
        <w:rPr>
          <w:rFonts w:ascii="Verdana" w:hAnsi="Verdana"/>
          <w:sz w:val="16"/>
        </w:rPr>
      </w:pPr>
      <w:r>
        <w:rPr>
          <w:rFonts w:ascii="Verdana" w:hAnsi="Verdana"/>
          <w:b/>
          <w:noProof/>
          <w:sz w:val="16"/>
        </w:rPr>
        <w:lastRenderedPageBreak/>
        <w:t xml:space="preserve">2 - </w:t>
      </w:r>
      <w:r w:rsidR="00B705C0" w:rsidRPr="00B705C0">
        <w:rPr>
          <w:rFonts w:ascii="Verdana" w:hAnsi="Verdana"/>
          <w:b/>
          <w:noProof/>
          <w:sz w:val="16"/>
        </w:rPr>
        <w:t xml:space="preserve">Relatório </w:t>
      </w:r>
      <w:r w:rsidR="00B705C0">
        <w:rPr>
          <w:rFonts w:ascii="Verdana" w:hAnsi="Verdana"/>
          <w:b/>
          <w:noProof/>
          <w:sz w:val="16"/>
        </w:rPr>
        <w:t>de</w:t>
      </w:r>
      <w:r w:rsidR="00B705C0" w:rsidRPr="00B705C0">
        <w:rPr>
          <w:rFonts w:ascii="Verdana" w:hAnsi="Verdana"/>
          <w:b/>
          <w:noProof/>
          <w:sz w:val="16"/>
        </w:rPr>
        <w:t xml:space="preserve"> Ocorrências no Ponto</w:t>
      </w:r>
      <w:r w:rsidR="00591A2D" w:rsidRPr="00B705C0">
        <w:rPr>
          <w:rFonts w:ascii="Verdana" w:hAnsi="Verdana"/>
          <w:sz w:val="16"/>
        </w:rPr>
        <w:br/>
      </w:r>
    </w:p>
    <w:p w14:paraId="48EBE9BB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Ao acessar a aba “ocorrências no Ponto”, aplique os parâmetros conforme a imagem:</w:t>
      </w:r>
    </w:p>
    <w:p w14:paraId="1D728C91" w14:textId="283CC0AF" w:rsidR="00591A2D" w:rsidRDefault="00591A2D" w:rsidP="00591A2D">
      <w:pPr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302F7C1C" wp14:editId="28B90608">
            <wp:extent cx="4648200" cy="414684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051" cy="41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C2C8" w14:textId="77777777" w:rsidR="00FA5F74" w:rsidRPr="00B705C0" w:rsidRDefault="00FA5F74" w:rsidP="00591A2D">
      <w:pPr>
        <w:rPr>
          <w:rFonts w:ascii="Verdana" w:hAnsi="Verdana"/>
          <w:sz w:val="16"/>
        </w:rPr>
      </w:pPr>
    </w:p>
    <w:p w14:paraId="4E876427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É preciso selecionar o tipo de irregularidade que deseja buscar no relatório:</w:t>
      </w:r>
    </w:p>
    <w:p w14:paraId="3B19FEF7" w14:textId="741537E3" w:rsidR="00591A2D" w:rsidRDefault="00591A2D" w:rsidP="00591A2D">
      <w:pPr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5D291BCC" wp14:editId="0D1C5879">
            <wp:extent cx="5838825" cy="1022418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4508" cy="10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95F" w14:textId="77777777" w:rsidR="00FA5F74" w:rsidRPr="00B705C0" w:rsidRDefault="00FA5F74" w:rsidP="00591A2D">
      <w:pPr>
        <w:rPr>
          <w:rFonts w:ascii="Verdana" w:hAnsi="Verdana"/>
          <w:sz w:val="16"/>
        </w:rPr>
      </w:pPr>
    </w:p>
    <w:p w14:paraId="6F57188D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O mesmo se aplica para o “Intervalo irregular”, o relatório será o mesmo acima, mudando apenas a irregularidade.</w:t>
      </w:r>
      <w:r w:rsidRPr="00B705C0">
        <w:rPr>
          <w:rFonts w:ascii="Verdana" w:hAnsi="Verdana"/>
          <w:noProof/>
          <w:sz w:val="16"/>
        </w:rPr>
        <w:drawing>
          <wp:inline distT="0" distB="0" distL="0" distR="0" wp14:anchorId="137ADAFF" wp14:editId="6B303596">
            <wp:extent cx="4604256" cy="1266825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4212" cy="12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C0">
        <w:rPr>
          <w:rFonts w:ascii="Verdana" w:hAnsi="Verdana"/>
          <w:sz w:val="16"/>
        </w:rPr>
        <w:t xml:space="preserve"> </w:t>
      </w:r>
    </w:p>
    <w:p w14:paraId="3410AA44" w14:textId="77777777" w:rsidR="00FA5F74" w:rsidRDefault="00FA5F74">
      <w:pPr>
        <w:spacing w:after="200" w:line="276" w:lineRule="auto"/>
        <w:rPr>
          <w:rFonts w:ascii="Verdana" w:hAnsi="Verdana"/>
          <w:sz w:val="16"/>
        </w:rPr>
      </w:pPr>
      <w:r>
        <w:rPr>
          <w:rFonts w:ascii="Verdana" w:hAnsi="Verdana"/>
          <w:sz w:val="16"/>
        </w:rPr>
        <w:br w:type="page"/>
      </w:r>
    </w:p>
    <w:p w14:paraId="7B55DCB8" w14:textId="726F9ED7" w:rsidR="00591A2D" w:rsidRPr="00FA5F74" w:rsidRDefault="00374FDE" w:rsidP="00591A2D">
      <w:pPr>
        <w:rPr>
          <w:rFonts w:ascii="Verdana" w:hAnsi="Verdana"/>
          <w:b/>
          <w:sz w:val="16"/>
        </w:rPr>
      </w:pPr>
      <w:r>
        <w:rPr>
          <w:rFonts w:ascii="Verdana" w:hAnsi="Verdana"/>
          <w:b/>
          <w:noProof/>
          <w:sz w:val="16"/>
        </w:rPr>
        <w:lastRenderedPageBreak/>
        <w:t xml:space="preserve">3 - </w:t>
      </w:r>
      <w:r w:rsidR="00FA5F74" w:rsidRPr="00FA5F74">
        <w:rPr>
          <w:rFonts w:ascii="Verdana" w:hAnsi="Verdana"/>
          <w:b/>
          <w:noProof/>
          <w:sz w:val="16"/>
        </w:rPr>
        <w:t>Relatórios de Horas Trabalhadas Excedentes</w:t>
      </w:r>
      <w:r w:rsidR="00591A2D" w:rsidRPr="00FA5F74">
        <w:rPr>
          <w:rFonts w:ascii="Verdana" w:hAnsi="Verdana"/>
          <w:b/>
          <w:sz w:val="16"/>
        </w:rPr>
        <w:br/>
      </w:r>
    </w:p>
    <w:p w14:paraId="280176A8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Neste relatório é possível emitir apenas as horas excedentes para quem tem “Banco de horas”, as flags deveram estar conforme abaixo para emissão do relatório apesentado:</w:t>
      </w:r>
    </w:p>
    <w:p w14:paraId="5B31CF97" w14:textId="77777777" w:rsidR="00591A2D" w:rsidRPr="00B705C0" w:rsidRDefault="00591A2D" w:rsidP="00591A2D">
      <w:pPr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14AAC487" wp14:editId="76421A46">
            <wp:extent cx="5172075" cy="461758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821" cy="46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B56A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Os campos demarcados apresentam apenas os excedentes das 02 horas informadas:</w:t>
      </w:r>
    </w:p>
    <w:p w14:paraId="0D3D6A05" w14:textId="77777777" w:rsidR="00591A2D" w:rsidRPr="00B705C0" w:rsidRDefault="00591A2D" w:rsidP="00591A2D">
      <w:pPr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60F6E836" wp14:editId="7B375853">
            <wp:extent cx="6095365" cy="1209675"/>
            <wp:effectExtent l="0" t="0" r="63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63" cy="12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F260" w14:textId="77777777" w:rsidR="00591A2D" w:rsidRPr="00B705C0" w:rsidRDefault="00591A2D" w:rsidP="00591A2D">
      <w:pPr>
        <w:rPr>
          <w:rFonts w:ascii="Verdana" w:hAnsi="Verdana"/>
          <w:sz w:val="16"/>
        </w:rPr>
      </w:pPr>
    </w:p>
    <w:p w14:paraId="4016F4F6" w14:textId="77777777" w:rsidR="00591A2D" w:rsidRPr="00B705C0" w:rsidRDefault="00591A2D" w:rsidP="00591A2D">
      <w:pPr>
        <w:rPr>
          <w:rFonts w:ascii="Verdana" w:hAnsi="Verdana"/>
          <w:sz w:val="16"/>
        </w:rPr>
      </w:pPr>
    </w:p>
    <w:p w14:paraId="539730CC" w14:textId="77777777" w:rsidR="00FA5F74" w:rsidRDefault="00FA5F74">
      <w:pPr>
        <w:spacing w:after="200" w:line="276" w:lineRule="auto"/>
        <w:rPr>
          <w:rFonts w:ascii="Verdana" w:hAnsi="Verdana"/>
          <w:sz w:val="16"/>
        </w:rPr>
      </w:pPr>
      <w:r>
        <w:rPr>
          <w:rFonts w:ascii="Verdana" w:hAnsi="Verdana"/>
          <w:sz w:val="16"/>
        </w:rPr>
        <w:br w:type="page"/>
      </w:r>
    </w:p>
    <w:p w14:paraId="4BC06206" w14:textId="0ABEC93D" w:rsidR="00591A2D" w:rsidRPr="00FA5F74" w:rsidRDefault="00374FDE" w:rsidP="00591A2D">
      <w:pPr>
        <w:rPr>
          <w:rFonts w:ascii="Verdana" w:hAnsi="Verdana"/>
          <w:b/>
          <w:sz w:val="16"/>
        </w:rPr>
      </w:pPr>
      <w:r>
        <w:rPr>
          <w:rFonts w:ascii="Verdana" w:hAnsi="Verdana"/>
          <w:b/>
          <w:noProof/>
          <w:sz w:val="16"/>
        </w:rPr>
        <w:lastRenderedPageBreak/>
        <w:t xml:space="preserve">4 - </w:t>
      </w:r>
      <w:r w:rsidR="00FA5F74" w:rsidRPr="00FA5F74">
        <w:rPr>
          <w:rFonts w:ascii="Verdana" w:hAnsi="Verdana"/>
          <w:b/>
          <w:noProof/>
          <w:sz w:val="16"/>
        </w:rPr>
        <w:t>Relatório de Horas Inter Jornada</w:t>
      </w:r>
      <w:r w:rsidR="00591A2D" w:rsidRPr="00FA5F74">
        <w:rPr>
          <w:rFonts w:ascii="Verdana" w:hAnsi="Verdana"/>
          <w:b/>
          <w:sz w:val="16"/>
        </w:rPr>
        <w:br/>
      </w:r>
    </w:p>
    <w:p w14:paraId="2E7D6629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O mesmo relatório será utilizado para a emissão das horas de Inter jornada, abaixo segue as flags para a emissão:</w:t>
      </w:r>
    </w:p>
    <w:p w14:paraId="1BC4EE8A" w14:textId="290C908E" w:rsidR="00591A2D" w:rsidRDefault="00591A2D" w:rsidP="00591A2D">
      <w:pPr>
        <w:ind w:left="360"/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4B661FEC" wp14:editId="27E376D4">
            <wp:extent cx="4772025" cy="42701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543" cy="427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6715" w14:textId="77777777" w:rsidR="00FA5F74" w:rsidRPr="00B705C0" w:rsidRDefault="00FA5F74" w:rsidP="00591A2D">
      <w:pPr>
        <w:ind w:left="360"/>
        <w:rPr>
          <w:rFonts w:ascii="Verdana" w:hAnsi="Verdana"/>
          <w:sz w:val="16"/>
        </w:rPr>
      </w:pPr>
    </w:p>
    <w:p w14:paraId="6CFFEE16" w14:textId="77777777" w:rsidR="00591A2D" w:rsidRPr="00B705C0" w:rsidRDefault="00591A2D" w:rsidP="00591A2D">
      <w:pPr>
        <w:pStyle w:val="ListParagraph"/>
        <w:numPr>
          <w:ilvl w:val="0"/>
          <w:numId w:val="12"/>
        </w:numPr>
        <w:spacing w:after="160" w:line="259" w:lineRule="auto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O campo demarcado aponta o intervalo da última marcação (dia anterior) até a primeira marcação (dia seguinte), para validar a quantidade de horas devidas será preciso calcular o horário que apresenta no relatório menos (-) 11 horas, o resultado é a quantidade de horas paga em folha.</w:t>
      </w:r>
    </w:p>
    <w:p w14:paraId="315DA68C" w14:textId="77777777" w:rsidR="00591A2D" w:rsidRPr="00B705C0" w:rsidRDefault="00591A2D" w:rsidP="00591A2D">
      <w:pPr>
        <w:pStyle w:val="ListParagraph"/>
        <w:rPr>
          <w:rFonts w:ascii="Verdana" w:hAnsi="Verdana"/>
          <w:sz w:val="16"/>
        </w:rPr>
      </w:pPr>
      <w:r w:rsidRPr="00B705C0">
        <w:rPr>
          <w:rFonts w:ascii="Verdana" w:hAnsi="Verdana"/>
          <w:sz w:val="16"/>
        </w:rPr>
        <w:t>Exemplo: 07:51 – 11:00 = 3:09</w:t>
      </w:r>
    </w:p>
    <w:p w14:paraId="70CB19B4" w14:textId="77777777" w:rsidR="00591A2D" w:rsidRPr="00B705C0" w:rsidRDefault="00591A2D" w:rsidP="00591A2D">
      <w:pPr>
        <w:ind w:left="360"/>
        <w:rPr>
          <w:rFonts w:ascii="Verdana" w:hAnsi="Verdana"/>
          <w:sz w:val="16"/>
        </w:rPr>
      </w:pPr>
      <w:r w:rsidRPr="00B705C0">
        <w:rPr>
          <w:rFonts w:ascii="Verdana" w:hAnsi="Verdana"/>
          <w:noProof/>
          <w:sz w:val="16"/>
        </w:rPr>
        <w:drawing>
          <wp:inline distT="0" distB="0" distL="0" distR="0" wp14:anchorId="5C52718A" wp14:editId="61DAA2C2">
            <wp:extent cx="5943600" cy="1206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ABB5" w14:textId="597330E0" w:rsidR="00BA4370" w:rsidRDefault="00BA4370">
      <w:pPr>
        <w:spacing w:after="200" w:line="276" w:lineRule="auto"/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br w:type="page"/>
      </w:r>
    </w:p>
    <w:p w14:paraId="3326ECC0" w14:textId="1E599F8F" w:rsidR="004B020D" w:rsidRDefault="00BA4370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lastRenderedPageBreak/>
        <w:t>Filtros no Excel para Relatórios:</w:t>
      </w:r>
    </w:p>
    <w:p w14:paraId="6F4AEEEA" w14:textId="28BC692A" w:rsidR="00BA4370" w:rsidRDefault="00BA4370" w:rsidP="004E322A">
      <w:pPr>
        <w:rPr>
          <w:rFonts w:ascii="Verdana" w:hAnsi="Verdana"/>
          <w:sz w:val="16"/>
          <w:szCs w:val="20"/>
        </w:rPr>
      </w:pPr>
    </w:p>
    <w:p w14:paraId="5F1B484C" w14:textId="4D49A838" w:rsidR="00BA4370" w:rsidRPr="0040669C" w:rsidRDefault="00BA4370" w:rsidP="004E322A">
      <w:pPr>
        <w:rPr>
          <w:rFonts w:ascii="Verdana" w:hAnsi="Verdana"/>
          <w:b/>
          <w:szCs w:val="20"/>
        </w:rPr>
      </w:pPr>
      <w:r w:rsidRPr="0040669C">
        <w:rPr>
          <w:rFonts w:ascii="Verdana" w:hAnsi="Verdana"/>
          <w:b/>
          <w:szCs w:val="20"/>
        </w:rPr>
        <w:t>Relatório de Ocorrências no Ponto:</w:t>
      </w:r>
    </w:p>
    <w:p w14:paraId="54E151C3" w14:textId="77777777" w:rsidR="00BA4370" w:rsidRDefault="00BA4370" w:rsidP="004E322A">
      <w:pPr>
        <w:rPr>
          <w:rFonts w:ascii="Verdana" w:hAnsi="Verdana"/>
          <w:sz w:val="16"/>
          <w:szCs w:val="20"/>
        </w:rPr>
      </w:pPr>
    </w:p>
    <w:p w14:paraId="17034221" w14:textId="08D8D734" w:rsidR="00BA4370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Exemplo do Relatório</w:t>
      </w:r>
      <w:r w:rsidR="0040669C">
        <w:rPr>
          <w:rFonts w:ascii="Verdana" w:hAnsi="Verdana"/>
          <w:sz w:val="16"/>
          <w:szCs w:val="20"/>
        </w:rPr>
        <w:t xml:space="preserve"> Base</w:t>
      </w:r>
      <w:r>
        <w:rPr>
          <w:rFonts w:ascii="Verdana" w:hAnsi="Verdana"/>
          <w:sz w:val="16"/>
          <w:szCs w:val="20"/>
        </w:rPr>
        <w:t>:</w:t>
      </w:r>
      <w:r>
        <w:rPr>
          <w:rFonts w:ascii="Verdana" w:hAnsi="Verdana"/>
          <w:sz w:val="16"/>
          <w:szCs w:val="20"/>
        </w:rPr>
        <w:br/>
      </w:r>
      <w:r w:rsidRPr="005036D4">
        <w:rPr>
          <w:rFonts w:ascii="Verdana" w:hAnsi="Verdana"/>
          <w:noProof/>
          <w:sz w:val="16"/>
          <w:szCs w:val="20"/>
        </w:rPr>
        <w:drawing>
          <wp:inline distT="0" distB="0" distL="0" distR="0" wp14:anchorId="37BF777B" wp14:editId="4DF8AE90">
            <wp:extent cx="5400040" cy="2760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DF8" w14:textId="4ACDD09B" w:rsidR="005036D4" w:rsidRDefault="005036D4" w:rsidP="004E322A">
      <w:pPr>
        <w:rPr>
          <w:rFonts w:ascii="Verdana" w:hAnsi="Verdana"/>
          <w:sz w:val="16"/>
          <w:szCs w:val="20"/>
        </w:rPr>
      </w:pPr>
    </w:p>
    <w:p w14:paraId="75409132" w14:textId="50A87B3A" w:rsidR="005036D4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 xml:space="preserve">Incluir </w:t>
      </w:r>
      <w:r w:rsidR="00747192">
        <w:rPr>
          <w:rFonts w:ascii="Verdana" w:hAnsi="Verdana"/>
          <w:sz w:val="16"/>
          <w:szCs w:val="20"/>
        </w:rPr>
        <w:t xml:space="preserve">2 </w:t>
      </w:r>
      <w:r>
        <w:rPr>
          <w:rFonts w:ascii="Verdana" w:hAnsi="Verdana"/>
          <w:sz w:val="16"/>
          <w:szCs w:val="20"/>
        </w:rPr>
        <w:t>Coluna</w:t>
      </w:r>
      <w:r w:rsidR="00747192">
        <w:rPr>
          <w:rFonts w:ascii="Verdana" w:hAnsi="Verdana"/>
          <w:sz w:val="16"/>
          <w:szCs w:val="20"/>
        </w:rPr>
        <w:t>s</w:t>
      </w:r>
      <w:r>
        <w:rPr>
          <w:rFonts w:ascii="Verdana" w:hAnsi="Verdana"/>
          <w:sz w:val="16"/>
          <w:szCs w:val="20"/>
        </w:rPr>
        <w:t xml:space="preserve"> depois da coluna J</w:t>
      </w:r>
      <w:r w:rsidR="00747192">
        <w:rPr>
          <w:rFonts w:ascii="Verdana" w:hAnsi="Verdana"/>
          <w:sz w:val="16"/>
          <w:szCs w:val="20"/>
        </w:rPr>
        <w:t xml:space="preserve"> (QTDE DE HORAS)</w:t>
      </w:r>
    </w:p>
    <w:p w14:paraId="6549A93B" w14:textId="77777777" w:rsidR="00747192" w:rsidRDefault="00747192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 xml:space="preserve">Coluna K - </w:t>
      </w:r>
      <w:r w:rsidR="005036D4">
        <w:rPr>
          <w:rFonts w:ascii="Verdana" w:hAnsi="Verdana"/>
          <w:sz w:val="16"/>
          <w:szCs w:val="20"/>
        </w:rPr>
        <w:t>Nomear como “H</w:t>
      </w:r>
      <w:r>
        <w:rPr>
          <w:rFonts w:ascii="Verdana" w:hAnsi="Verdana"/>
          <w:sz w:val="16"/>
          <w:szCs w:val="20"/>
        </w:rPr>
        <w:t>E Normal</w:t>
      </w:r>
      <w:r w:rsidR="005036D4">
        <w:rPr>
          <w:rFonts w:ascii="Verdana" w:hAnsi="Verdana"/>
          <w:sz w:val="16"/>
          <w:szCs w:val="20"/>
        </w:rPr>
        <w:t>”</w:t>
      </w:r>
    </w:p>
    <w:p w14:paraId="54C89828" w14:textId="3909FD8B" w:rsidR="005036D4" w:rsidRDefault="00747192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Coluna L – Nomear como “Hora Extra Excedente”</w:t>
      </w:r>
      <w:r w:rsidR="005036D4">
        <w:rPr>
          <w:rFonts w:ascii="Verdana" w:hAnsi="Verdana"/>
          <w:sz w:val="16"/>
          <w:szCs w:val="20"/>
        </w:rPr>
        <w:br/>
      </w:r>
      <w:r w:rsidRPr="00747192">
        <w:rPr>
          <w:rFonts w:ascii="Verdana" w:hAnsi="Verdana"/>
          <w:noProof/>
          <w:sz w:val="16"/>
          <w:szCs w:val="20"/>
        </w:rPr>
        <w:drawing>
          <wp:inline distT="0" distB="0" distL="0" distR="0" wp14:anchorId="0970C77C" wp14:editId="0A445955">
            <wp:extent cx="5400040" cy="3533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3146" w14:textId="0A14030E" w:rsidR="005036D4" w:rsidRDefault="005036D4" w:rsidP="004E322A">
      <w:pPr>
        <w:rPr>
          <w:rFonts w:ascii="Verdana" w:hAnsi="Verdana"/>
          <w:sz w:val="16"/>
          <w:szCs w:val="20"/>
        </w:rPr>
      </w:pPr>
    </w:p>
    <w:p w14:paraId="722A92D2" w14:textId="77777777" w:rsidR="007000F9" w:rsidRDefault="007000F9">
      <w:pPr>
        <w:spacing w:after="200" w:line="276" w:lineRule="auto"/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br w:type="page"/>
      </w:r>
    </w:p>
    <w:p w14:paraId="57C8A643" w14:textId="24652157" w:rsidR="0040669C" w:rsidRPr="0040669C" w:rsidRDefault="0040669C" w:rsidP="004E322A">
      <w:pPr>
        <w:rPr>
          <w:rFonts w:ascii="Verdana" w:hAnsi="Verdana"/>
          <w:b/>
          <w:szCs w:val="20"/>
        </w:rPr>
      </w:pPr>
      <w:r w:rsidRPr="0040669C">
        <w:rPr>
          <w:rFonts w:ascii="Verdana" w:hAnsi="Verdana"/>
          <w:b/>
          <w:szCs w:val="20"/>
        </w:rPr>
        <w:lastRenderedPageBreak/>
        <w:t>Hora Extra</w:t>
      </w:r>
    </w:p>
    <w:p w14:paraId="43E442E6" w14:textId="77777777" w:rsidR="0040669C" w:rsidRDefault="0040669C" w:rsidP="004E322A">
      <w:pPr>
        <w:rPr>
          <w:rFonts w:ascii="Verdana" w:hAnsi="Verdana"/>
          <w:sz w:val="16"/>
          <w:szCs w:val="20"/>
        </w:rPr>
      </w:pPr>
    </w:p>
    <w:p w14:paraId="3CC5D972" w14:textId="479F4343" w:rsidR="005036D4" w:rsidRDefault="007000F9" w:rsidP="004E322A">
      <w:pPr>
        <w:rPr>
          <w:rFonts w:ascii="Verdana" w:hAnsi="Verdana"/>
          <w:sz w:val="16"/>
          <w:szCs w:val="20"/>
        </w:rPr>
      </w:pPr>
      <w:proofErr w:type="gramStart"/>
      <w:r>
        <w:rPr>
          <w:rFonts w:ascii="Verdana" w:hAnsi="Verdana"/>
          <w:sz w:val="16"/>
          <w:szCs w:val="20"/>
        </w:rPr>
        <w:t>Criar uma</w:t>
      </w:r>
      <w:r w:rsidR="00AE23E4">
        <w:rPr>
          <w:rFonts w:ascii="Verdana" w:hAnsi="Verdana"/>
          <w:sz w:val="16"/>
          <w:szCs w:val="20"/>
        </w:rPr>
        <w:t xml:space="preserve"> nova</w:t>
      </w:r>
      <w:proofErr w:type="gramEnd"/>
      <w:r w:rsidR="005036D4">
        <w:rPr>
          <w:rFonts w:ascii="Verdana" w:hAnsi="Verdana"/>
          <w:sz w:val="16"/>
          <w:szCs w:val="20"/>
        </w:rPr>
        <w:t xml:space="preserve"> Aba</w:t>
      </w:r>
    </w:p>
    <w:p w14:paraId="64D4CC4E" w14:textId="7234AC66" w:rsidR="005036D4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Nomear como “Hora Extra”</w:t>
      </w:r>
    </w:p>
    <w:p w14:paraId="69C6C687" w14:textId="0A1CEF16" w:rsidR="005036D4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Trazer as seguintes informações da planilha base:</w:t>
      </w:r>
    </w:p>
    <w:p w14:paraId="130CDA43" w14:textId="157F054B" w:rsidR="005036D4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Código da Empresa</w:t>
      </w:r>
    </w:p>
    <w:p w14:paraId="44FAC2FF" w14:textId="45F6B06B" w:rsidR="005036D4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Matricula</w:t>
      </w:r>
    </w:p>
    <w:p w14:paraId="23DAE37F" w14:textId="198452B0" w:rsidR="005036D4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Nome</w:t>
      </w:r>
    </w:p>
    <w:p w14:paraId="0464E9A1" w14:textId="027F61E4" w:rsidR="005036D4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Data</w:t>
      </w:r>
    </w:p>
    <w:p w14:paraId="6BDB20C5" w14:textId="18D9AB1D" w:rsidR="005036D4" w:rsidRDefault="005036D4" w:rsidP="004E322A">
      <w:pPr>
        <w:rPr>
          <w:rFonts w:ascii="Verdana" w:hAnsi="Verdana"/>
          <w:sz w:val="16"/>
          <w:szCs w:val="20"/>
        </w:rPr>
      </w:pPr>
      <w:proofErr w:type="spellStart"/>
      <w:r>
        <w:rPr>
          <w:rFonts w:ascii="Verdana" w:hAnsi="Verdana"/>
          <w:sz w:val="16"/>
          <w:szCs w:val="20"/>
        </w:rPr>
        <w:t>Qtde</w:t>
      </w:r>
      <w:proofErr w:type="spellEnd"/>
      <w:r>
        <w:rPr>
          <w:rFonts w:ascii="Verdana" w:hAnsi="Verdana"/>
          <w:sz w:val="16"/>
          <w:szCs w:val="20"/>
        </w:rPr>
        <w:t xml:space="preserve"> de Horas</w:t>
      </w:r>
    </w:p>
    <w:p w14:paraId="71863AF8" w14:textId="7D05C907" w:rsidR="005036D4" w:rsidRDefault="005036D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Ocorrência</w:t>
      </w:r>
      <w:r w:rsidR="00AE0E15">
        <w:rPr>
          <w:rFonts w:ascii="Verdana" w:hAnsi="Verdana"/>
          <w:sz w:val="16"/>
          <w:szCs w:val="20"/>
        </w:rPr>
        <w:t xml:space="preserve"> – Nessa coluna filtrar a Ocorrência “Hora Extra”</w:t>
      </w:r>
    </w:p>
    <w:p w14:paraId="6AC19F9C" w14:textId="4BF62BAC" w:rsidR="00AE23E4" w:rsidRDefault="00AE23E4" w:rsidP="004E322A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 xml:space="preserve">- </w:t>
      </w:r>
      <w:proofErr w:type="gramStart"/>
      <w:r>
        <w:rPr>
          <w:rFonts w:ascii="Verdana" w:hAnsi="Verdana"/>
          <w:sz w:val="16"/>
          <w:szCs w:val="20"/>
        </w:rPr>
        <w:t>trazer</w:t>
      </w:r>
      <w:proofErr w:type="gramEnd"/>
      <w:r>
        <w:rPr>
          <w:rFonts w:ascii="Verdana" w:hAnsi="Verdana"/>
          <w:sz w:val="16"/>
          <w:szCs w:val="20"/>
        </w:rPr>
        <w:t xml:space="preserve"> as informações da planilha base para esta Nova Aba</w:t>
      </w:r>
    </w:p>
    <w:p w14:paraId="6E6B69B8" w14:textId="2D2836E1" w:rsidR="005036D4" w:rsidRDefault="005036D4" w:rsidP="004E322A">
      <w:pPr>
        <w:rPr>
          <w:rFonts w:ascii="Verdana" w:hAnsi="Verdana"/>
          <w:sz w:val="16"/>
          <w:szCs w:val="20"/>
        </w:rPr>
      </w:pPr>
      <w:r w:rsidRPr="005036D4">
        <w:rPr>
          <w:rFonts w:ascii="Verdana" w:hAnsi="Verdana"/>
          <w:noProof/>
          <w:sz w:val="16"/>
          <w:szCs w:val="20"/>
        </w:rPr>
        <w:drawing>
          <wp:inline distT="0" distB="0" distL="0" distR="0" wp14:anchorId="2BAC426A" wp14:editId="3952A920">
            <wp:extent cx="5400040" cy="3125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2CCD" w14:textId="5299B739" w:rsidR="00415B16" w:rsidRDefault="00415B16" w:rsidP="004E322A">
      <w:pPr>
        <w:rPr>
          <w:rFonts w:ascii="Verdana" w:hAnsi="Verdana"/>
          <w:sz w:val="16"/>
          <w:szCs w:val="20"/>
        </w:rPr>
      </w:pPr>
    </w:p>
    <w:p w14:paraId="709433BA" w14:textId="77777777" w:rsidR="00415B16" w:rsidRDefault="00415B16" w:rsidP="004E322A">
      <w:pPr>
        <w:rPr>
          <w:rFonts w:ascii="Verdana" w:hAnsi="Verdana"/>
          <w:sz w:val="16"/>
          <w:szCs w:val="20"/>
        </w:rPr>
      </w:pPr>
    </w:p>
    <w:p w14:paraId="102351FE" w14:textId="360D4282" w:rsidR="007000F9" w:rsidRDefault="007000F9" w:rsidP="004E322A">
      <w:pPr>
        <w:rPr>
          <w:rFonts w:ascii="Verdana" w:hAnsi="Verdana"/>
          <w:sz w:val="16"/>
          <w:szCs w:val="20"/>
        </w:rPr>
      </w:pPr>
    </w:p>
    <w:p w14:paraId="6138620A" w14:textId="77777777" w:rsidR="00450B31" w:rsidRDefault="00450B31">
      <w:pPr>
        <w:spacing w:after="200" w:line="276" w:lineRule="auto"/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br w:type="page"/>
      </w:r>
    </w:p>
    <w:p w14:paraId="263B7457" w14:textId="48FECCC3" w:rsidR="0040669C" w:rsidRPr="0040669C" w:rsidRDefault="0040669C" w:rsidP="007000F9">
      <w:pPr>
        <w:rPr>
          <w:rFonts w:ascii="Verdana" w:hAnsi="Verdana"/>
          <w:b/>
          <w:szCs w:val="20"/>
        </w:rPr>
      </w:pPr>
      <w:r w:rsidRPr="0040669C">
        <w:rPr>
          <w:rFonts w:ascii="Verdana" w:hAnsi="Verdana"/>
          <w:b/>
          <w:szCs w:val="20"/>
        </w:rPr>
        <w:lastRenderedPageBreak/>
        <w:t>Hora Extra Excedente</w:t>
      </w:r>
    </w:p>
    <w:p w14:paraId="3DE5F07A" w14:textId="77777777" w:rsidR="0040669C" w:rsidRDefault="0040669C" w:rsidP="007000F9">
      <w:pPr>
        <w:rPr>
          <w:rFonts w:ascii="Verdana" w:hAnsi="Verdana"/>
          <w:sz w:val="16"/>
          <w:szCs w:val="20"/>
        </w:rPr>
      </w:pPr>
    </w:p>
    <w:p w14:paraId="7062AA30" w14:textId="51EAF5D6" w:rsidR="007000F9" w:rsidRDefault="007000F9" w:rsidP="007000F9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Criar uma Aba</w:t>
      </w:r>
    </w:p>
    <w:p w14:paraId="1427E9AD" w14:textId="2A5D4867" w:rsidR="007000F9" w:rsidRDefault="007000F9" w:rsidP="007000F9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Nomear como “Hora Extra</w:t>
      </w:r>
      <w:r w:rsidR="00450B31">
        <w:rPr>
          <w:rFonts w:ascii="Verdana" w:hAnsi="Verdana"/>
          <w:sz w:val="16"/>
          <w:szCs w:val="20"/>
        </w:rPr>
        <w:t xml:space="preserve"> Excedente</w:t>
      </w:r>
      <w:r>
        <w:rPr>
          <w:rFonts w:ascii="Verdana" w:hAnsi="Verdana"/>
          <w:sz w:val="16"/>
          <w:szCs w:val="20"/>
        </w:rPr>
        <w:t>”</w:t>
      </w:r>
    </w:p>
    <w:p w14:paraId="5A3C5D99" w14:textId="77777777" w:rsidR="007000F9" w:rsidRDefault="007000F9" w:rsidP="007000F9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Trazer as seguintes informações da planilha base:</w:t>
      </w:r>
    </w:p>
    <w:p w14:paraId="58DFA8EC" w14:textId="77777777" w:rsidR="007000F9" w:rsidRDefault="007000F9" w:rsidP="007000F9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Código da Empresa</w:t>
      </w:r>
    </w:p>
    <w:p w14:paraId="1760469F" w14:textId="77777777" w:rsidR="007000F9" w:rsidRDefault="007000F9" w:rsidP="007000F9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Matricula</w:t>
      </w:r>
    </w:p>
    <w:p w14:paraId="6381EFEA" w14:textId="77777777" w:rsidR="007000F9" w:rsidRDefault="007000F9" w:rsidP="007000F9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Nome</w:t>
      </w:r>
    </w:p>
    <w:p w14:paraId="0ADDE005" w14:textId="77777777" w:rsidR="007000F9" w:rsidRDefault="007000F9" w:rsidP="007000F9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Data</w:t>
      </w:r>
    </w:p>
    <w:p w14:paraId="7CE7C487" w14:textId="403E6CDD" w:rsidR="007000F9" w:rsidRDefault="00450B31" w:rsidP="007000F9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Hora Extra Excedente: Trazer as informações da Coluna L da Planilha Base</w:t>
      </w:r>
    </w:p>
    <w:p w14:paraId="35E33267" w14:textId="799AC6B4" w:rsidR="008E5EBA" w:rsidRDefault="008E5EBA" w:rsidP="007000F9">
      <w:pPr>
        <w:rPr>
          <w:rFonts w:ascii="Verdana" w:hAnsi="Verdana"/>
          <w:sz w:val="16"/>
          <w:szCs w:val="20"/>
        </w:rPr>
      </w:pPr>
      <w:proofErr w:type="spellStart"/>
      <w:r>
        <w:rPr>
          <w:rFonts w:ascii="Verdana" w:hAnsi="Verdana"/>
          <w:sz w:val="16"/>
          <w:szCs w:val="20"/>
        </w:rPr>
        <w:t>Filtar</w:t>
      </w:r>
      <w:proofErr w:type="spellEnd"/>
      <w:r>
        <w:rPr>
          <w:rFonts w:ascii="Verdana" w:hAnsi="Verdana"/>
          <w:sz w:val="16"/>
          <w:szCs w:val="20"/>
        </w:rPr>
        <w:t xml:space="preserve"> a Coluna E com valores acima de “00:00” – Teremos a quantidade de horas excedentes as 02:00 Extras permitidas.</w:t>
      </w:r>
    </w:p>
    <w:p w14:paraId="35BD48C6" w14:textId="77777777" w:rsidR="007000F9" w:rsidRDefault="007000F9" w:rsidP="004E322A">
      <w:pPr>
        <w:rPr>
          <w:rFonts w:ascii="Verdana" w:hAnsi="Verdana"/>
          <w:sz w:val="16"/>
          <w:szCs w:val="20"/>
        </w:rPr>
      </w:pPr>
    </w:p>
    <w:p w14:paraId="48F7AB40" w14:textId="516261EC" w:rsidR="00BA4370" w:rsidRDefault="00450B31" w:rsidP="004E322A">
      <w:pPr>
        <w:rPr>
          <w:rFonts w:ascii="Verdana" w:hAnsi="Verdana"/>
          <w:sz w:val="16"/>
          <w:szCs w:val="20"/>
        </w:rPr>
      </w:pPr>
      <w:r w:rsidRPr="00450B31">
        <w:rPr>
          <w:rFonts w:ascii="Verdana" w:hAnsi="Verdana"/>
          <w:noProof/>
          <w:sz w:val="16"/>
          <w:szCs w:val="20"/>
        </w:rPr>
        <w:drawing>
          <wp:inline distT="0" distB="0" distL="0" distR="0" wp14:anchorId="58096877" wp14:editId="14207D00">
            <wp:extent cx="5400040" cy="3993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8116" w14:textId="0C8C077B" w:rsidR="0036498C" w:rsidRDefault="0036498C" w:rsidP="004E322A">
      <w:pPr>
        <w:rPr>
          <w:rFonts w:ascii="Verdana" w:hAnsi="Verdana"/>
          <w:sz w:val="16"/>
          <w:szCs w:val="20"/>
        </w:rPr>
      </w:pPr>
    </w:p>
    <w:p w14:paraId="7307AF08" w14:textId="77BC3D6F" w:rsidR="0036498C" w:rsidRDefault="0036498C">
      <w:pPr>
        <w:spacing w:after="200" w:line="276" w:lineRule="auto"/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br w:type="page"/>
      </w:r>
    </w:p>
    <w:p w14:paraId="2AB5D89D" w14:textId="029C4182" w:rsidR="0040669C" w:rsidRPr="0040669C" w:rsidRDefault="0040669C" w:rsidP="0036498C">
      <w:pPr>
        <w:rPr>
          <w:rFonts w:ascii="Verdana" w:hAnsi="Verdana"/>
          <w:b/>
          <w:sz w:val="18"/>
          <w:szCs w:val="20"/>
        </w:rPr>
      </w:pPr>
      <w:r w:rsidRPr="0040669C">
        <w:rPr>
          <w:rFonts w:ascii="Verdana" w:hAnsi="Verdana"/>
          <w:b/>
          <w:szCs w:val="20"/>
        </w:rPr>
        <w:lastRenderedPageBreak/>
        <w:t>Hora Extra Fim de Semana</w:t>
      </w:r>
    </w:p>
    <w:p w14:paraId="4D710BBB" w14:textId="77777777" w:rsidR="0040669C" w:rsidRDefault="0040669C" w:rsidP="0036498C">
      <w:pPr>
        <w:rPr>
          <w:rFonts w:ascii="Verdana" w:hAnsi="Verdana"/>
          <w:sz w:val="16"/>
          <w:szCs w:val="20"/>
        </w:rPr>
      </w:pPr>
    </w:p>
    <w:p w14:paraId="5AF0D544" w14:textId="1D43CF36" w:rsidR="0036498C" w:rsidRDefault="0036498C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Criar uma Aba</w:t>
      </w:r>
    </w:p>
    <w:p w14:paraId="643281CB" w14:textId="5393EAA5" w:rsidR="0036498C" w:rsidRDefault="0036498C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Nomear como “Hora Extra Fim de Semana”</w:t>
      </w:r>
    </w:p>
    <w:p w14:paraId="00AA3EC3" w14:textId="77777777" w:rsidR="0036498C" w:rsidRDefault="0036498C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Trazer as seguintes informações da planilha base:</w:t>
      </w:r>
    </w:p>
    <w:p w14:paraId="1E36758A" w14:textId="77777777" w:rsidR="0036498C" w:rsidRDefault="0036498C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Código da Empresa</w:t>
      </w:r>
    </w:p>
    <w:p w14:paraId="2A47F98A" w14:textId="77777777" w:rsidR="0036498C" w:rsidRDefault="0036498C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Matricula</w:t>
      </w:r>
    </w:p>
    <w:p w14:paraId="263CF046" w14:textId="77777777" w:rsidR="0036498C" w:rsidRDefault="0036498C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Nome</w:t>
      </w:r>
    </w:p>
    <w:p w14:paraId="0ADA740E" w14:textId="1670A8D2" w:rsidR="0036498C" w:rsidRDefault="0036498C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Data</w:t>
      </w:r>
      <w:r w:rsidR="00010086">
        <w:rPr>
          <w:rFonts w:ascii="Verdana" w:hAnsi="Verdana"/>
          <w:sz w:val="16"/>
          <w:szCs w:val="20"/>
        </w:rPr>
        <w:t xml:space="preserve"> </w:t>
      </w:r>
    </w:p>
    <w:p w14:paraId="76A45303" w14:textId="4B94208F" w:rsidR="0036498C" w:rsidRDefault="00010086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Colocar uma Coluna (E) – Dia da Semana</w:t>
      </w:r>
    </w:p>
    <w:p w14:paraId="0CB1FD4C" w14:textId="0E6EAB30" w:rsidR="00010086" w:rsidRDefault="00010086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 xml:space="preserve">Fazer o recorte com os últimos 3 caracteres </w:t>
      </w:r>
      <w:r w:rsidRPr="00CE76EF">
        <w:rPr>
          <w:rFonts w:ascii="Verdana" w:hAnsi="Verdana"/>
          <w:b/>
          <w:sz w:val="18"/>
          <w:szCs w:val="20"/>
        </w:rPr>
        <w:t>=</w:t>
      </w:r>
      <w:proofErr w:type="spellStart"/>
      <w:r w:rsidRPr="00CE76EF">
        <w:rPr>
          <w:rFonts w:ascii="Verdana" w:hAnsi="Verdana"/>
          <w:b/>
          <w:sz w:val="18"/>
          <w:szCs w:val="20"/>
        </w:rPr>
        <w:t>Right</w:t>
      </w:r>
      <w:proofErr w:type="spellEnd"/>
      <w:r w:rsidRPr="00CE76EF">
        <w:rPr>
          <w:rFonts w:ascii="Verdana" w:hAnsi="Verdana"/>
          <w:b/>
          <w:sz w:val="18"/>
          <w:szCs w:val="20"/>
        </w:rPr>
        <w:t>(D2;3)</w:t>
      </w:r>
    </w:p>
    <w:p w14:paraId="13FF5743" w14:textId="3FB3173F" w:rsidR="00010086" w:rsidRDefault="00010086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>Selecionar na Coluna (E) “SAB” e “DOM”</w:t>
      </w:r>
    </w:p>
    <w:p w14:paraId="548FAA5F" w14:textId="2687DA3A" w:rsidR="00010086" w:rsidRDefault="00010086" w:rsidP="0036498C">
      <w:pPr>
        <w:rPr>
          <w:rFonts w:ascii="Verdana" w:hAnsi="Verdana"/>
          <w:sz w:val="16"/>
          <w:szCs w:val="20"/>
        </w:rPr>
      </w:pPr>
    </w:p>
    <w:p w14:paraId="44CBA322" w14:textId="68CFB70A" w:rsidR="00502C63" w:rsidRDefault="00010086" w:rsidP="0036498C">
      <w:pPr>
        <w:rPr>
          <w:rFonts w:ascii="Verdana" w:hAnsi="Verdana"/>
          <w:sz w:val="16"/>
          <w:szCs w:val="20"/>
        </w:rPr>
      </w:pPr>
      <w:r w:rsidRPr="00010086">
        <w:rPr>
          <w:rFonts w:ascii="Verdana" w:hAnsi="Verdana"/>
          <w:noProof/>
          <w:sz w:val="16"/>
          <w:szCs w:val="20"/>
        </w:rPr>
        <w:drawing>
          <wp:inline distT="0" distB="0" distL="0" distR="0" wp14:anchorId="3E4C8ECF" wp14:editId="5AB3558D">
            <wp:extent cx="5400040" cy="4269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DFCA" w14:textId="77777777" w:rsidR="00502C63" w:rsidRDefault="00502C63">
      <w:pPr>
        <w:spacing w:after="200" w:line="276" w:lineRule="auto"/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br w:type="page"/>
      </w:r>
    </w:p>
    <w:p w14:paraId="4DDE6B85" w14:textId="503BCE74" w:rsidR="00010086" w:rsidRPr="00695F37" w:rsidRDefault="00502C63" w:rsidP="0036498C">
      <w:pPr>
        <w:rPr>
          <w:rFonts w:ascii="Verdana" w:hAnsi="Verdana"/>
          <w:b/>
          <w:szCs w:val="20"/>
        </w:rPr>
      </w:pPr>
      <w:r w:rsidRPr="00695F37">
        <w:rPr>
          <w:rFonts w:ascii="Verdana" w:hAnsi="Verdana"/>
          <w:b/>
          <w:szCs w:val="20"/>
        </w:rPr>
        <w:lastRenderedPageBreak/>
        <w:t>Relatório Inter Jornada</w:t>
      </w:r>
    </w:p>
    <w:p w14:paraId="216C0F6F" w14:textId="2BE37BF3" w:rsidR="00502C63" w:rsidRDefault="00502C63" w:rsidP="0036498C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 xml:space="preserve">No Relatório </w:t>
      </w:r>
      <w:r w:rsidR="00671192">
        <w:rPr>
          <w:rFonts w:ascii="Verdana" w:hAnsi="Verdana"/>
          <w:sz w:val="16"/>
          <w:szCs w:val="20"/>
        </w:rPr>
        <w:t>I</w:t>
      </w:r>
      <w:r>
        <w:rPr>
          <w:rFonts w:ascii="Verdana" w:hAnsi="Verdana"/>
          <w:sz w:val="16"/>
          <w:szCs w:val="20"/>
        </w:rPr>
        <w:t>nter</w:t>
      </w:r>
      <w:r w:rsidR="00671192">
        <w:rPr>
          <w:rFonts w:ascii="Verdana" w:hAnsi="Verdana"/>
          <w:sz w:val="16"/>
          <w:szCs w:val="20"/>
        </w:rPr>
        <w:t xml:space="preserve"> </w:t>
      </w:r>
      <w:r>
        <w:rPr>
          <w:rFonts w:ascii="Verdana" w:hAnsi="Verdana"/>
          <w:sz w:val="16"/>
          <w:szCs w:val="20"/>
        </w:rPr>
        <w:t xml:space="preserve">jornada, </w:t>
      </w:r>
      <w:proofErr w:type="spellStart"/>
      <w:r>
        <w:rPr>
          <w:rFonts w:ascii="Verdana" w:hAnsi="Verdana"/>
          <w:sz w:val="16"/>
          <w:szCs w:val="20"/>
        </w:rPr>
        <w:t>fitrar</w:t>
      </w:r>
      <w:proofErr w:type="spellEnd"/>
      <w:r>
        <w:rPr>
          <w:rFonts w:ascii="Verdana" w:hAnsi="Verdana"/>
          <w:sz w:val="16"/>
          <w:szCs w:val="20"/>
        </w:rPr>
        <w:t xml:space="preserve"> na coluna K (Horas) os valores excluindo os de “11:00”</w:t>
      </w:r>
    </w:p>
    <w:p w14:paraId="008CAD91" w14:textId="155A0FFD" w:rsidR="00502C63" w:rsidRDefault="00502C63" w:rsidP="0036498C">
      <w:pPr>
        <w:rPr>
          <w:rFonts w:ascii="Verdana" w:hAnsi="Verdana"/>
          <w:sz w:val="16"/>
          <w:szCs w:val="20"/>
        </w:rPr>
      </w:pPr>
    </w:p>
    <w:p w14:paraId="3B240A9E" w14:textId="3C25EC9D" w:rsidR="00502C63" w:rsidRDefault="00502C63" w:rsidP="0036498C">
      <w:pPr>
        <w:rPr>
          <w:rFonts w:ascii="Verdana" w:hAnsi="Verdana"/>
          <w:sz w:val="16"/>
          <w:szCs w:val="20"/>
        </w:rPr>
      </w:pPr>
      <w:r w:rsidRPr="00502C63">
        <w:rPr>
          <w:rFonts w:ascii="Verdana" w:hAnsi="Verdana"/>
          <w:noProof/>
          <w:sz w:val="16"/>
          <w:szCs w:val="20"/>
        </w:rPr>
        <w:drawing>
          <wp:inline distT="0" distB="0" distL="0" distR="0" wp14:anchorId="15F30E57" wp14:editId="6289CBFC">
            <wp:extent cx="5400040" cy="3484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D353" w14:textId="77777777" w:rsidR="0036498C" w:rsidRDefault="0036498C" w:rsidP="004E322A">
      <w:pPr>
        <w:rPr>
          <w:rFonts w:ascii="Verdana" w:hAnsi="Verdana"/>
          <w:sz w:val="16"/>
          <w:szCs w:val="20"/>
        </w:rPr>
      </w:pPr>
    </w:p>
    <w:p w14:paraId="02BF70DB" w14:textId="05592C32" w:rsidR="00BA4370" w:rsidRDefault="00BA4370" w:rsidP="004E322A">
      <w:pPr>
        <w:rPr>
          <w:rFonts w:ascii="Verdana" w:hAnsi="Verdana"/>
          <w:sz w:val="16"/>
          <w:szCs w:val="20"/>
        </w:rPr>
      </w:pPr>
    </w:p>
    <w:p w14:paraId="28CC379B" w14:textId="77777777" w:rsidR="00415B16" w:rsidRDefault="00415B16" w:rsidP="00415B16">
      <w:pPr>
        <w:rPr>
          <w:rFonts w:ascii="Verdana" w:hAnsi="Verdana"/>
          <w:sz w:val="16"/>
          <w:szCs w:val="20"/>
        </w:rPr>
      </w:pPr>
      <w:r>
        <w:rPr>
          <w:rFonts w:ascii="Verdana" w:hAnsi="Verdana"/>
          <w:sz w:val="16"/>
          <w:szCs w:val="20"/>
        </w:rPr>
        <w:t xml:space="preserve">Salvar arquivos (Relatórios) na rede. </w:t>
      </w:r>
      <w:r w:rsidRPr="00415B16">
        <w:rPr>
          <w:rFonts w:ascii="Verdana" w:hAnsi="Verdana"/>
          <w:sz w:val="16"/>
          <w:szCs w:val="20"/>
        </w:rPr>
        <w:t>Y:\PONTO MÓVEL</w:t>
      </w:r>
    </w:p>
    <w:p w14:paraId="49013B34" w14:textId="77777777" w:rsidR="00BA4370" w:rsidRPr="00B705C0" w:rsidRDefault="00BA4370" w:rsidP="004E322A">
      <w:pPr>
        <w:rPr>
          <w:rFonts w:ascii="Verdana" w:hAnsi="Verdana"/>
          <w:sz w:val="16"/>
          <w:szCs w:val="20"/>
        </w:rPr>
      </w:pPr>
    </w:p>
    <w:sectPr w:rsidR="00BA4370" w:rsidRPr="00B705C0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D32F1" w14:textId="77777777" w:rsidR="00BD5B98" w:rsidRDefault="00BD5B98" w:rsidP="005E1593">
      <w:r>
        <w:separator/>
      </w:r>
    </w:p>
  </w:endnote>
  <w:endnote w:type="continuationSeparator" w:id="0">
    <w:p w14:paraId="5350EAF5" w14:textId="77777777" w:rsidR="00BD5B98" w:rsidRDefault="00BD5B98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03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5301"/>
      <w:gridCol w:w="5302"/>
    </w:tblGrid>
    <w:tr w:rsidR="00C1086B" w:rsidRPr="00CD7BBD" w14:paraId="2A3FEF6D" w14:textId="77777777" w:rsidTr="00CD7BBD">
      <w:trPr>
        <w:jc w:val="center"/>
      </w:trPr>
      <w:tc>
        <w:tcPr>
          <w:tcW w:w="5301" w:type="dxa"/>
        </w:tcPr>
        <w:p w14:paraId="420474A5" w14:textId="77777777" w:rsidR="00C472DA" w:rsidRDefault="00C472DA" w:rsidP="00C472DA">
          <w:r w:rsidRPr="002C1E51">
            <w:t xml:space="preserve">Assessment RPA </w:t>
          </w:r>
        </w:p>
        <w:p w14:paraId="3FFBBFA6" w14:textId="10153DDB" w:rsidR="00C1086B" w:rsidRPr="00CD7BBD" w:rsidRDefault="00C1086B" w:rsidP="00CD7BBD">
          <w:r w:rsidRPr="00CD7BBD">
            <w:fldChar w:fldCharType="begin"/>
          </w:r>
          <w:r w:rsidRPr="00CD7BBD">
            <w:instrText xml:space="preserve"> SAVEDATE  \@ "d-MMM-yy" </w:instrText>
          </w:r>
          <w:r w:rsidRPr="00CD7BBD">
            <w:fldChar w:fldCharType="separate"/>
          </w:r>
          <w:r w:rsidR="00066FD3">
            <w:rPr>
              <w:noProof/>
            </w:rPr>
            <w:t>21-jan-20</w:t>
          </w:r>
          <w:r w:rsidRPr="00CD7BBD">
            <w:fldChar w:fldCharType="end"/>
          </w:r>
        </w:p>
      </w:tc>
      <w:tc>
        <w:tcPr>
          <w:tcW w:w="5302" w:type="dxa"/>
        </w:tcPr>
        <w:p w14:paraId="37F417C0" w14:textId="77777777" w:rsidR="00C1086B" w:rsidRPr="00CD7BBD" w:rsidRDefault="00C1086B" w:rsidP="00CD7BBD">
          <w:r w:rsidRPr="00CD7BBD">
            <w:t xml:space="preserve">Page </w:t>
          </w:r>
          <w:r w:rsidRPr="00CD7BBD">
            <w:fldChar w:fldCharType="begin"/>
          </w:r>
          <w:r w:rsidRPr="00CD7BBD">
            <w:instrText xml:space="preserve"> PAGE </w:instrText>
          </w:r>
          <w:r w:rsidRPr="00CD7BBD">
            <w:fldChar w:fldCharType="separate"/>
          </w:r>
          <w:r w:rsidR="0044233D">
            <w:rPr>
              <w:noProof/>
            </w:rPr>
            <w:t>3</w:t>
          </w:r>
          <w:r w:rsidRPr="00CD7BBD">
            <w:fldChar w:fldCharType="end"/>
          </w:r>
          <w:r w:rsidRPr="00CD7BBD">
            <w:t xml:space="preserve"> </w:t>
          </w:r>
          <w:proofErr w:type="spellStart"/>
          <w:r w:rsidRPr="00CD7BBD">
            <w:t>of</w:t>
          </w:r>
          <w:proofErr w:type="spellEnd"/>
          <w:r w:rsidRPr="00CD7BBD">
            <w:t xml:space="preserve"> </w:t>
          </w:r>
          <w:r w:rsidR="008A03AC">
            <w:rPr>
              <w:noProof/>
            </w:rPr>
            <w:fldChar w:fldCharType="begin"/>
          </w:r>
          <w:r w:rsidR="008A03AC">
            <w:rPr>
              <w:noProof/>
            </w:rPr>
            <w:instrText xml:space="preserve"> NUMPAGES </w:instrText>
          </w:r>
          <w:r w:rsidR="008A03AC">
            <w:rPr>
              <w:noProof/>
            </w:rPr>
            <w:fldChar w:fldCharType="separate"/>
          </w:r>
          <w:r w:rsidR="0044233D">
            <w:rPr>
              <w:noProof/>
            </w:rPr>
            <w:t>3</w:t>
          </w:r>
          <w:r w:rsidR="008A03AC">
            <w:rPr>
              <w:noProof/>
            </w:rPr>
            <w:fldChar w:fldCharType="end"/>
          </w:r>
        </w:p>
      </w:tc>
    </w:tr>
  </w:tbl>
  <w:p w14:paraId="71D0F7CB" w14:textId="77777777" w:rsidR="006419CA" w:rsidRPr="006419CA" w:rsidRDefault="006419CA" w:rsidP="006419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B320A" w14:textId="77777777" w:rsidR="00BD5B98" w:rsidRDefault="00BD5B98" w:rsidP="005E1593">
      <w:r>
        <w:separator/>
      </w:r>
    </w:p>
  </w:footnote>
  <w:footnote w:type="continuationSeparator" w:id="0">
    <w:p w14:paraId="1222CBED" w14:textId="77777777" w:rsidR="00BD5B98" w:rsidRDefault="00BD5B98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931" w:type="dxa"/>
      <w:tblLayout w:type="fixed"/>
      <w:tblLook w:val="0000" w:firstRow="0" w:lastRow="0" w:firstColumn="0" w:lastColumn="0" w:noHBand="0" w:noVBand="0"/>
    </w:tblPr>
    <w:tblGrid>
      <w:gridCol w:w="1985"/>
      <w:gridCol w:w="6946"/>
    </w:tblGrid>
    <w:tr w:rsidR="007730F9" w:rsidRPr="009C6C0C" w14:paraId="345BBCEE" w14:textId="77777777" w:rsidTr="007730F9">
      <w:tc>
        <w:tcPr>
          <w:tcW w:w="1985" w:type="dxa"/>
        </w:tcPr>
        <w:p w14:paraId="4A1E0139" w14:textId="77777777" w:rsidR="007730F9" w:rsidRPr="009C6C0C" w:rsidRDefault="00C1086B" w:rsidP="00A655D8">
          <w:pPr>
            <w:spacing w:after="60"/>
            <w:rPr>
              <w:rFonts w:ascii="Verdana" w:hAnsi="Verdana" w:cs="Arial"/>
              <w:b/>
              <w:bCs/>
              <w:sz w:val="28"/>
              <w:szCs w:val="28"/>
            </w:rPr>
          </w:pPr>
          <w:r w:rsidRPr="009C6C0C">
            <w:rPr>
              <w:rFonts w:ascii="Verdana" w:hAnsi="Verdana"/>
              <w:b/>
              <w:noProof/>
              <w:color w:val="000080"/>
              <w:sz w:val="32"/>
              <w:szCs w:val="32"/>
              <w:lang w:eastAsia="pt-BR"/>
            </w:rPr>
            <w:drawing>
              <wp:inline distT="0" distB="0" distL="0" distR="0" wp14:anchorId="47254B12" wp14:editId="7CBDC59B">
                <wp:extent cx="814387" cy="171450"/>
                <wp:effectExtent l="0" t="0" r="508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BOSBDC_Logos_DEL_CU - reduced siz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4387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A655D8" w:rsidRPr="009C6C0C">
            <w:rPr>
              <w:rFonts w:ascii="Verdana" w:hAnsi="Verdana" w:cs="Arial"/>
              <w:b/>
              <w:bCs/>
              <w:sz w:val="28"/>
              <w:szCs w:val="28"/>
            </w:rPr>
            <w:t xml:space="preserve"> </w:t>
          </w:r>
        </w:p>
      </w:tc>
      <w:tc>
        <w:tcPr>
          <w:tcW w:w="6946" w:type="dxa"/>
          <w:vAlign w:val="center"/>
        </w:tcPr>
        <w:p w14:paraId="7C21B64E" w14:textId="6DE8C846" w:rsidR="009C6C0C" w:rsidRPr="001961D9" w:rsidRDefault="00932373" w:rsidP="00AD05D1">
          <w:pPr>
            <w:pStyle w:val="Header"/>
            <w:tabs>
              <w:tab w:val="clear" w:pos="4252"/>
              <w:tab w:val="clear" w:pos="8504"/>
              <w:tab w:val="center" w:pos="4680"/>
              <w:tab w:val="right" w:pos="9360"/>
            </w:tabs>
            <w:jc w:val="center"/>
            <w:rPr>
              <w:rFonts w:ascii="Verdana" w:hAnsi="Verdana" w:cs="Times New Roman"/>
              <w:b/>
              <w:noProof/>
              <w:color w:val="000000"/>
              <w:sz w:val="24"/>
              <w:szCs w:val="24"/>
            </w:rPr>
          </w:pPr>
          <w:r>
            <w:rPr>
              <w:rFonts w:ascii="Verdana" w:hAnsi="Verdana"/>
              <w:b/>
              <w:sz w:val="24"/>
              <w:szCs w:val="24"/>
            </w:rPr>
            <w:t xml:space="preserve">Assessment RPA </w:t>
          </w:r>
          <w:r w:rsidR="00160279">
            <w:rPr>
              <w:rFonts w:ascii="Verdana" w:hAnsi="Verdana"/>
              <w:b/>
              <w:sz w:val="24"/>
              <w:szCs w:val="24"/>
            </w:rPr>
            <w:t xml:space="preserve">– </w:t>
          </w:r>
          <w:r w:rsidR="00112BAE">
            <w:rPr>
              <w:rFonts w:ascii="Verdana" w:hAnsi="Verdana"/>
              <w:b/>
              <w:sz w:val="24"/>
              <w:szCs w:val="24"/>
            </w:rPr>
            <w:t>RH</w:t>
          </w:r>
        </w:p>
      </w:tc>
    </w:tr>
  </w:tbl>
  <w:p w14:paraId="3E6BD432" w14:textId="77777777" w:rsidR="005E1593" w:rsidRPr="009C6C0C" w:rsidRDefault="00BD5B98" w:rsidP="003F4C6D">
    <w:pPr>
      <w:pStyle w:val="Header"/>
      <w:rPr>
        <w:rFonts w:ascii="Verdana" w:hAnsi="Verdana"/>
      </w:rPr>
    </w:pPr>
    <w:r>
      <w:rPr>
        <w:rFonts w:ascii="Verdana" w:hAnsi="Verdana"/>
      </w:rPr>
      <w:pict w14:anchorId="1752C3DF">
        <v:rect id="_x0000_i1025" style="width:540pt;height:1pt" o:hralign="center" o:hrstd="t" o:hrnoshade="t" o:hr="t" fillcolor="#002776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D3A0F"/>
    <w:multiLevelType w:val="hybridMultilevel"/>
    <w:tmpl w:val="B8449264"/>
    <w:lvl w:ilvl="0" w:tplc="829286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C35F89"/>
    <w:multiLevelType w:val="hybridMultilevel"/>
    <w:tmpl w:val="A7527F26"/>
    <w:lvl w:ilvl="0" w:tplc="69B6DA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6765FA"/>
    <w:multiLevelType w:val="hybridMultilevel"/>
    <w:tmpl w:val="C7D0F3EE"/>
    <w:lvl w:ilvl="0" w:tplc="95B6FBA0">
      <w:start w:val="1"/>
      <w:numFmt w:val="decimal"/>
      <w:lvlText w:val="%1."/>
      <w:lvlJc w:val="left"/>
      <w:pPr>
        <w:ind w:left="720" w:hanging="360"/>
      </w:pPr>
      <w:rPr>
        <w:rFonts w:ascii="Verdana" w:eastAsia="Times" w:hAnsi="Verdana" w:cs="Times New Roman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E4712"/>
    <w:multiLevelType w:val="hybridMultilevel"/>
    <w:tmpl w:val="865AB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87165"/>
    <w:multiLevelType w:val="hybridMultilevel"/>
    <w:tmpl w:val="1B1EC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02474B"/>
    <w:multiLevelType w:val="hybridMultilevel"/>
    <w:tmpl w:val="F1EEDC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B3123"/>
    <w:multiLevelType w:val="hybridMultilevel"/>
    <w:tmpl w:val="ACF60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C233A"/>
    <w:multiLevelType w:val="hybridMultilevel"/>
    <w:tmpl w:val="3ADA1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44246"/>
    <w:multiLevelType w:val="hybridMultilevel"/>
    <w:tmpl w:val="626C6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282139"/>
    <w:multiLevelType w:val="hybridMultilevel"/>
    <w:tmpl w:val="93046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10854"/>
    <w:multiLevelType w:val="hybridMultilevel"/>
    <w:tmpl w:val="7534A9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917B7F"/>
    <w:multiLevelType w:val="hybridMultilevel"/>
    <w:tmpl w:val="EF4498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5E265A"/>
    <w:multiLevelType w:val="hybridMultilevel"/>
    <w:tmpl w:val="F4889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0"/>
  </w:num>
  <w:num w:numId="5">
    <w:abstractNumId w:val="3"/>
  </w:num>
  <w:num w:numId="6">
    <w:abstractNumId w:val="7"/>
  </w:num>
  <w:num w:numId="7">
    <w:abstractNumId w:val="9"/>
  </w:num>
  <w:num w:numId="8">
    <w:abstractNumId w:val="6"/>
  </w:num>
  <w:num w:numId="9">
    <w:abstractNumId w:val="11"/>
  </w:num>
  <w:num w:numId="10">
    <w:abstractNumId w:val="4"/>
  </w:num>
  <w:num w:numId="11">
    <w:abstractNumId w:val="12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9BF"/>
    <w:rsid w:val="00002812"/>
    <w:rsid w:val="000054FA"/>
    <w:rsid w:val="00010086"/>
    <w:rsid w:val="000426C3"/>
    <w:rsid w:val="00042F06"/>
    <w:rsid w:val="000557E7"/>
    <w:rsid w:val="00057DB0"/>
    <w:rsid w:val="00066621"/>
    <w:rsid w:val="00066B41"/>
    <w:rsid w:val="00066FD3"/>
    <w:rsid w:val="0008505A"/>
    <w:rsid w:val="000A65E5"/>
    <w:rsid w:val="000B1752"/>
    <w:rsid w:val="000C1333"/>
    <w:rsid w:val="000C564C"/>
    <w:rsid w:val="000E2853"/>
    <w:rsid w:val="000F1854"/>
    <w:rsid w:val="00103960"/>
    <w:rsid w:val="00112BAE"/>
    <w:rsid w:val="001166BB"/>
    <w:rsid w:val="00124962"/>
    <w:rsid w:val="00136705"/>
    <w:rsid w:val="001513EE"/>
    <w:rsid w:val="00154635"/>
    <w:rsid w:val="00160279"/>
    <w:rsid w:val="00176162"/>
    <w:rsid w:val="00182BAA"/>
    <w:rsid w:val="001842C6"/>
    <w:rsid w:val="001961D9"/>
    <w:rsid w:val="001A10A9"/>
    <w:rsid w:val="001A2427"/>
    <w:rsid w:val="001C3C7C"/>
    <w:rsid w:val="001D0170"/>
    <w:rsid w:val="001D497F"/>
    <w:rsid w:val="001E0CE8"/>
    <w:rsid w:val="001F3D30"/>
    <w:rsid w:val="00203884"/>
    <w:rsid w:val="00211D53"/>
    <w:rsid w:val="002132E6"/>
    <w:rsid w:val="0022009B"/>
    <w:rsid w:val="002444FD"/>
    <w:rsid w:val="002552AE"/>
    <w:rsid w:val="00265252"/>
    <w:rsid w:val="00266756"/>
    <w:rsid w:val="00274187"/>
    <w:rsid w:val="0028566C"/>
    <w:rsid w:val="00293ED8"/>
    <w:rsid w:val="00294FB8"/>
    <w:rsid w:val="002A19BF"/>
    <w:rsid w:val="002A75E5"/>
    <w:rsid w:val="002D01A0"/>
    <w:rsid w:val="0030541D"/>
    <w:rsid w:val="00317538"/>
    <w:rsid w:val="0032006A"/>
    <w:rsid w:val="00323EFA"/>
    <w:rsid w:val="003277B7"/>
    <w:rsid w:val="00331443"/>
    <w:rsid w:val="00341B09"/>
    <w:rsid w:val="0034544C"/>
    <w:rsid w:val="0036498C"/>
    <w:rsid w:val="00374FDE"/>
    <w:rsid w:val="00386C9B"/>
    <w:rsid w:val="0039192E"/>
    <w:rsid w:val="00393AF2"/>
    <w:rsid w:val="003947AC"/>
    <w:rsid w:val="0039608F"/>
    <w:rsid w:val="003B0CEE"/>
    <w:rsid w:val="003B107D"/>
    <w:rsid w:val="003D377B"/>
    <w:rsid w:val="003D7CF4"/>
    <w:rsid w:val="003F4C6D"/>
    <w:rsid w:val="0040669C"/>
    <w:rsid w:val="00415B16"/>
    <w:rsid w:val="00416071"/>
    <w:rsid w:val="00417B3D"/>
    <w:rsid w:val="0042609D"/>
    <w:rsid w:val="004347FF"/>
    <w:rsid w:val="0044233D"/>
    <w:rsid w:val="00450B31"/>
    <w:rsid w:val="004559B0"/>
    <w:rsid w:val="00456205"/>
    <w:rsid w:val="00463A5A"/>
    <w:rsid w:val="00466FAF"/>
    <w:rsid w:val="00496BFE"/>
    <w:rsid w:val="004A05BC"/>
    <w:rsid w:val="004B020D"/>
    <w:rsid w:val="004B2855"/>
    <w:rsid w:val="004B586C"/>
    <w:rsid w:val="004B60F1"/>
    <w:rsid w:val="004C222F"/>
    <w:rsid w:val="004D07CD"/>
    <w:rsid w:val="004D27A1"/>
    <w:rsid w:val="004E29C8"/>
    <w:rsid w:val="004E322A"/>
    <w:rsid w:val="004F3581"/>
    <w:rsid w:val="0050000D"/>
    <w:rsid w:val="00502C63"/>
    <w:rsid w:val="005036D4"/>
    <w:rsid w:val="005150A8"/>
    <w:rsid w:val="0051796B"/>
    <w:rsid w:val="00523745"/>
    <w:rsid w:val="005335AC"/>
    <w:rsid w:val="0054736F"/>
    <w:rsid w:val="0055540E"/>
    <w:rsid w:val="00584332"/>
    <w:rsid w:val="00586E60"/>
    <w:rsid w:val="00591A2D"/>
    <w:rsid w:val="005B2B62"/>
    <w:rsid w:val="005B4260"/>
    <w:rsid w:val="005D1C99"/>
    <w:rsid w:val="005D54C1"/>
    <w:rsid w:val="005E1593"/>
    <w:rsid w:val="005E58C3"/>
    <w:rsid w:val="005E7093"/>
    <w:rsid w:val="005F487B"/>
    <w:rsid w:val="00603842"/>
    <w:rsid w:val="00615AC1"/>
    <w:rsid w:val="00622DC9"/>
    <w:rsid w:val="00630E7E"/>
    <w:rsid w:val="00631A54"/>
    <w:rsid w:val="00632720"/>
    <w:rsid w:val="006419CA"/>
    <w:rsid w:val="006422B1"/>
    <w:rsid w:val="0064331B"/>
    <w:rsid w:val="00656791"/>
    <w:rsid w:val="00663704"/>
    <w:rsid w:val="00671192"/>
    <w:rsid w:val="006764E6"/>
    <w:rsid w:val="00695F37"/>
    <w:rsid w:val="006964F8"/>
    <w:rsid w:val="006964FF"/>
    <w:rsid w:val="006A233C"/>
    <w:rsid w:val="006E53D9"/>
    <w:rsid w:val="007000F9"/>
    <w:rsid w:val="00703802"/>
    <w:rsid w:val="0071537A"/>
    <w:rsid w:val="00716DB3"/>
    <w:rsid w:val="00717C51"/>
    <w:rsid w:val="007212BC"/>
    <w:rsid w:val="00721B22"/>
    <w:rsid w:val="007335CB"/>
    <w:rsid w:val="00735957"/>
    <w:rsid w:val="00743A66"/>
    <w:rsid w:val="00743E89"/>
    <w:rsid w:val="00747192"/>
    <w:rsid w:val="00754087"/>
    <w:rsid w:val="00766999"/>
    <w:rsid w:val="007730F9"/>
    <w:rsid w:val="007962EB"/>
    <w:rsid w:val="007A054B"/>
    <w:rsid w:val="007A5CED"/>
    <w:rsid w:val="007B5F63"/>
    <w:rsid w:val="007D424D"/>
    <w:rsid w:val="00804EDF"/>
    <w:rsid w:val="00815364"/>
    <w:rsid w:val="0082380D"/>
    <w:rsid w:val="00826FF1"/>
    <w:rsid w:val="00842903"/>
    <w:rsid w:val="00842974"/>
    <w:rsid w:val="00846CB8"/>
    <w:rsid w:val="00850D88"/>
    <w:rsid w:val="00863CEA"/>
    <w:rsid w:val="008679AD"/>
    <w:rsid w:val="00871E89"/>
    <w:rsid w:val="008839C6"/>
    <w:rsid w:val="008843C9"/>
    <w:rsid w:val="00891989"/>
    <w:rsid w:val="00891B3E"/>
    <w:rsid w:val="008949E5"/>
    <w:rsid w:val="008A03AC"/>
    <w:rsid w:val="008C7FFA"/>
    <w:rsid w:val="008E353D"/>
    <w:rsid w:val="008E5EBA"/>
    <w:rsid w:val="008F3CAA"/>
    <w:rsid w:val="009153ED"/>
    <w:rsid w:val="00932373"/>
    <w:rsid w:val="00940867"/>
    <w:rsid w:val="0094504D"/>
    <w:rsid w:val="00951682"/>
    <w:rsid w:val="009521DF"/>
    <w:rsid w:val="00963464"/>
    <w:rsid w:val="009713EB"/>
    <w:rsid w:val="00981031"/>
    <w:rsid w:val="009A3D1F"/>
    <w:rsid w:val="009A6730"/>
    <w:rsid w:val="009C5973"/>
    <w:rsid w:val="009C6C0C"/>
    <w:rsid w:val="009D1DBE"/>
    <w:rsid w:val="009F5D0C"/>
    <w:rsid w:val="00A076E9"/>
    <w:rsid w:val="00A11B8E"/>
    <w:rsid w:val="00A12D55"/>
    <w:rsid w:val="00A14AEE"/>
    <w:rsid w:val="00A30774"/>
    <w:rsid w:val="00A45D65"/>
    <w:rsid w:val="00A655D8"/>
    <w:rsid w:val="00A87F38"/>
    <w:rsid w:val="00A91179"/>
    <w:rsid w:val="00AA049D"/>
    <w:rsid w:val="00AD05D1"/>
    <w:rsid w:val="00AD19D9"/>
    <w:rsid w:val="00AE0E15"/>
    <w:rsid w:val="00AE1992"/>
    <w:rsid w:val="00AE23E4"/>
    <w:rsid w:val="00AF6D5F"/>
    <w:rsid w:val="00B00367"/>
    <w:rsid w:val="00B00A64"/>
    <w:rsid w:val="00B01ABC"/>
    <w:rsid w:val="00B05E00"/>
    <w:rsid w:val="00B44007"/>
    <w:rsid w:val="00B6245F"/>
    <w:rsid w:val="00B62D11"/>
    <w:rsid w:val="00B66BF3"/>
    <w:rsid w:val="00B705C0"/>
    <w:rsid w:val="00B769B8"/>
    <w:rsid w:val="00B84E13"/>
    <w:rsid w:val="00BA4370"/>
    <w:rsid w:val="00BA49AB"/>
    <w:rsid w:val="00BC39DF"/>
    <w:rsid w:val="00BD5B98"/>
    <w:rsid w:val="00BE7F7D"/>
    <w:rsid w:val="00C00FBC"/>
    <w:rsid w:val="00C02BC1"/>
    <w:rsid w:val="00C06005"/>
    <w:rsid w:val="00C06FD6"/>
    <w:rsid w:val="00C1086B"/>
    <w:rsid w:val="00C13981"/>
    <w:rsid w:val="00C23455"/>
    <w:rsid w:val="00C27D46"/>
    <w:rsid w:val="00C30563"/>
    <w:rsid w:val="00C4447D"/>
    <w:rsid w:val="00C472DA"/>
    <w:rsid w:val="00C52528"/>
    <w:rsid w:val="00C635B5"/>
    <w:rsid w:val="00C65A93"/>
    <w:rsid w:val="00C70AA0"/>
    <w:rsid w:val="00C928A3"/>
    <w:rsid w:val="00CA1060"/>
    <w:rsid w:val="00CA1842"/>
    <w:rsid w:val="00CB2ACA"/>
    <w:rsid w:val="00CD7BBD"/>
    <w:rsid w:val="00CE2B3B"/>
    <w:rsid w:val="00CE76EF"/>
    <w:rsid w:val="00CF2CAE"/>
    <w:rsid w:val="00D01652"/>
    <w:rsid w:val="00D17CC0"/>
    <w:rsid w:val="00D37957"/>
    <w:rsid w:val="00D46026"/>
    <w:rsid w:val="00D561A9"/>
    <w:rsid w:val="00D5782E"/>
    <w:rsid w:val="00D77CC3"/>
    <w:rsid w:val="00D80127"/>
    <w:rsid w:val="00DA0B78"/>
    <w:rsid w:val="00DA3781"/>
    <w:rsid w:val="00DA42BF"/>
    <w:rsid w:val="00DB2E19"/>
    <w:rsid w:val="00DB2F57"/>
    <w:rsid w:val="00DB592C"/>
    <w:rsid w:val="00DB6061"/>
    <w:rsid w:val="00DC3BDC"/>
    <w:rsid w:val="00DE088E"/>
    <w:rsid w:val="00DE4ADF"/>
    <w:rsid w:val="00DF40CA"/>
    <w:rsid w:val="00E1503D"/>
    <w:rsid w:val="00E21A2C"/>
    <w:rsid w:val="00E27710"/>
    <w:rsid w:val="00E34C15"/>
    <w:rsid w:val="00E432BC"/>
    <w:rsid w:val="00E66910"/>
    <w:rsid w:val="00E7373C"/>
    <w:rsid w:val="00E75157"/>
    <w:rsid w:val="00E92B05"/>
    <w:rsid w:val="00E94091"/>
    <w:rsid w:val="00EA1128"/>
    <w:rsid w:val="00EA2716"/>
    <w:rsid w:val="00EA5A1B"/>
    <w:rsid w:val="00EC2EE7"/>
    <w:rsid w:val="00EC3752"/>
    <w:rsid w:val="00ED788A"/>
    <w:rsid w:val="00ED7AFD"/>
    <w:rsid w:val="00EF499C"/>
    <w:rsid w:val="00F042E7"/>
    <w:rsid w:val="00F15BB1"/>
    <w:rsid w:val="00F26D50"/>
    <w:rsid w:val="00F30BDC"/>
    <w:rsid w:val="00F517E9"/>
    <w:rsid w:val="00F562CA"/>
    <w:rsid w:val="00F70122"/>
    <w:rsid w:val="00F72696"/>
    <w:rsid w:val="00F8032A"/>
    <w:rsid w:val="00F859DC"/>
    <w:rsid w:val="00F86E7B"/>
    <w:rsid w:val="00FA511F"/>
    <w:rsid w:val="00FA5F74"/>
    <w:rsid w:val="00FB30D6"/>
    <w:rsid w:val="00FB5A09"/>
    <w:rsid w:val="00FD008B"/>
    <w:rsid w:val="00FD670C"/>
    <w:rsid w:val="00FE0043"/>
    <w:rsid w:val="00FE091D"/>
    <w:rsid w:val="00FF6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C7BCC1"/>
  <w15:docId w15:val="{7EE3D334-AFD1-4C7B-9062-8D1C1F90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6498C"/>
    <w:pPr>
      <w:spacing w:after="0" w:line="240" w:lineRule="auto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qFormat/>
    <w:rsid w:val="008843C9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0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60F1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rsid w:val="005E1593"/>
  </w:style>
  <w:style w:type="paragraph" w:styleId="Footer">
    <w:name w:val="footer"/>
    <w:basedOn w:val="Normal"/>
    <w:link w:val="FooterChar"/>
    <w:uiPriority w:val="99"/>
    <w:unhideWhenUsed/>
    <w:rsid w:val="005E1593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593"/>
  </w:style>
  <w:style w:type="paragraph" w:customStyle="1" w:styleId="Descrio">
    <w:name w:val="Descrição"/>
    <w:basedOn w:val="Header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leGrid">
    <w:name w:val="Table Grid"/>
    <w:basedOn w:val="Table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843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rsid w:val="004B60F1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E94091"/>
    <w:rPr>
      <w:color w:val="0000FF"/>
      <w:u w:val="single"/>
    </w:rPr>
  </w:style>
  <w:style w:type="paragraph" w:customStyle="1" w:styleId="Tabletext">
    <w:name w:val="Tabletext"/>
    <w:basedOn w:val="Normal"/>
    <w:autoRedefine/>
    <w:qFormat/>
    <w:rsid w:val="003F4C6D"/>
    <w:pPr>
      <w:spacing w:before="40" w:after="40"/>
    </w:pPr>
    <w:rPr>
      <w:rFonts w:ascii="Verdana" w:hAnsi="Verdana" w:cs="Times New Roman"/>
      <w:noProof/>
      <w:color w:val="000000"/>
      <w:szCs w:val="20"/>
    </w:rPr>
  </w:style>
  <w:style w:type="paragraph" w:customStyle="1" w:styleId="Tablehead1">
    <w:name w:val="Tablehead1"/>
    <w:basedOn w:val="Normal"/>
    <w:qFormat/>
    <w:rsid w:val="003F4C6D"/>
    <w:pPr>
      <w:keepNext/>
      <w:spacing w:before="60" w:after="60"/>
      <w:jc w:val="center"/>
    </w:pPr>
    <w:rPr>
      <w:rFonts w:ascii="Verdana" w:hAnsi="Verdana" w:cs="Times New Roman"/>
      <w:b/>
      <w:bCs/>
      <w:noProof/>
      <w:color w:val="FFFFFF"/>
      <w:sz w:val="18"/>
      <w:szCs w:val="20"/>
    </w:rPr>
  </w:style>
  <w:style w:type="paragraph" w:customStyle="1" w:styleId="DocumentInformation">
    <w:name w:val="Document Information"/>
    <w:link w:val="DocumentInformationChar"/>
    <w:autoRedefine/>
    <w:rsid w:val="003F4C6D"/>
    <w:pPr>
      <w:spacing w:before="240" w:after="180" w:line="240" w:lineRule="auto"/>
    </w:pPr>
    <w:rPr>
      <w:rFonts w:ascii="Verdana" w:eastAsia="Times New Roman" w:hAnsi="Verdana" w:cs="Arial"/>
      <w:b/>
      <w:color w:val="000000" w:themeColor="text1"/>
      <w:sz w:val="24"/>
      <w:szCs w:val="24"/>
    </w:rPr>
  </w:style>
  <w:style w:type="character" w:customStyle="1" w:styleId="DocumentInformationChar">
    <w:name w:val="Document Information Char"/>
    <w:basedOn w:val="DefaultParagraphFont"/>
    <w:link w:val="DocumentInformation"/>
    <w:rsid w:val="003F4C6D"/>
    <w:rPr>
      <w:rFonts w:ascii="Verdana" w:eastAsia="Times New Roman" w:hAnsi="Verdana" w:cs="Arial"/>
      <w:b/>
      <w:color w:val="000000" w:themeColor="text1"/>
      <w:sz w:val="24"/>
      <w:szCs w:val="24"/>
    </w:rPr>
  </w:style>
  <w:style w:type="paragraph" w:customStyle="1" w:styleId="Bodycopy">
    <w:name w:val="Body copy"/>
    <w:link w:val="BodycopyChar"/>
    <w:qFormat/>
    <w:rsid w:val="003F4C6D"/>
    <w:pPr>
      <w:spacing w:after="120" w:line="240" w:lineRule="auto"/>
    </w:pPr>
    <w:rPr>
      <w:rFonts w:ascii="Verdana" w:eastAsia="Times" w:hAnsi="Verdana" w:cs="Times New Roman"/>
      <w:color w:val="000000"/>
      <w:sz w:val="20"/>
      <w:szCs w:val="20"/>
      <w:lang w:val="en-US"/>
    </w:rPr>
  </w:style>
  <w:style w:type="character" w:customStyle="1" w:styleId="BodycopyChar">
    <w:name w:val="Body copy Char"/>
    <w:basedOn w:val="DefaultParagraphFont"/>
    <w:link w:val="Bodycopy"/>
    <w:rsid w:val="003F4C6D"/>
    <w:rPr>
      <w:rFonts w:ascii="Verdana" w:eastAsia="Times" w:hAnsi="Verdana" w:cs="Times New Roman"/>
      <w:color w:val="000000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0F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Comments">
    <w:name w:val="Comments"/>
    <w:basedOn w:val="Descrio"/>
    <w:link w:val="CommentsChar"/>
    <w:autoRedefine/>
    <w:qFormat/>
    <w:rsid w:val="007730F9"/>
    <w:rPr>
      <w:rFonts w:asciiTheme="minorHAnsi" w:hAnsiTheme="minorHAnsi"/>
      <w:lang w:val="pt-BR"/>
    </w:rPr>
  </w:style>
  <w:style w:type="character" w:customStyle="1" w:styleId="CommentsChar">
    <w:name w:val="Comments Char"/>
    <w:basedOn w:val="DefaultParagraphFont"/>
    <w:link w:val="Comments"/>
    <w:rsid w:val="007730F9"/>
    <w:rPr>
      <w:rFonts w:eastAsia="Times" w:cs="Times New Roman"/>
      <w:sz w:val="16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8F3CA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E0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u\Documents\Escritorio%20de%20Projetos\Modelo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6C23B-F8A9-4FDC-8637-563E3CCC1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182</TotalTime>
  <Pages>11</Pages>
  <Words>837</Words>
  <Characters>4777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Declaração do escopo do projeto</vt:lpstr>
      <vt:lpstr>Declaração do escopo do projeto</vt:lpstr>
    </vt:vector>
  </TitlesOfParts>
  <Company>PMO Escritório de Projetos</Company>
  <LinksUpToDate>false</LinksUpToDate>
  <CharactersWithSpaces>5603</CharactersWithSpaces>
  <SharedDoc>false</SharedDoc>
  <HyperlinkBase>http://escritoriodeprojetos.com.br/SharedFiles/Download.aspx?pageid=18&amp;mid=24&amp;fileid=19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Declaração do escopo do projeto</dc:title>
  <dc:subject>Nome do Projeto</dc:subject>
  <dc:creator>Edu</dc:creator>
  <cp:keywords>Template Gerenciamento de Projetos</cp:keywords>
  <dc:description/>
  <cp:lastModifiedBy>Silva, Jose Eduardo Jorge</cp:lastModifiedBy>
  <cp:revision>30</cp:revision>
  <dcterms:created xsi:type="dcterms:W3CDTF">2020-01-15T13:57:00Z</dcterms:created>
  <dcterms:modified xsi:type="dcterms:W3CDTF">2020-01-21T19:56:00Z</dcterms:modified>
</cp:coreProperties>
</file>